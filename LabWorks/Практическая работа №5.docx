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96E3" w14:textId="77777777" w:rsidR="00E1232F" w:rsidRDefault="00E1232F" w:rsidP="00E1232F">
      <w:pPr>
        <w:pStyle w:val="10"/>
        <w:rPr>
          <w:rFonts w:eastAsiaTheme="majorEastAsia" w:cstheme="majorBidi"/>
          <w:b w:val="0"/>
          <w:bCs w:val="0"/>
          <w:szCs w:val="28"/>
        </w:rPr>
      </w:pPr>
      <w:bookmarkStart w:id="0" w:name="_Toc198937042"/>
      <w:r>
        <w:t>Практическая</w:t>
      </w:r>
      <w:r w:rsidRPr="00D02D0F">
        <w:t xml:space="preserve"> работа №</w:t>
      </w:r>
      <w:r>
        <w:t>5</w:t>
      </w:r>
      <w:r>
        <w:br/>
      </w:r>
      <w:r w:rsidRPr="00C6745D">
        <w:rPr>
          <w:rFonts w:eastAsiaTheme="majorEastAsia" w:cstheme="majorBidi"/>
          <w:szCs w:val="28"/>
        </w:rPr>
        <w:t>Описание результатов разработки и тестирования ПО</w:t>
      </w:r>
      <w:bookmarkEnd w:id="0"/>
    </w:p>
    <w:p w14:paraId="6F6770B4" w14:textId="77777777" w:rsidR="00E1232F" w:rsidRPr="00AD5EB6" w:rsidRDefault="00E1232F" w:rsidP="00E1232F">
      <w:pPr>
        <w:pStyle w:val="1"/>
        <w:numPr>
          <w:ilvl w:val="0"/>
          <w:numId w:val="7"/>
        </w:numPr>
      </w:pPr>
      <w:r w:rsidRPr="00AD5EB6">
        <w:t>Цель работы</w:t>
      </w:r>
    </w:p>
    <w:p w14:paraId="6E5BAC4A" w14:textId="77777777" w:rsidR="00E1232F" w:rsidRPr="00E64881" w:rsidRDefault="00E1232F" w:rsidP="00E1232F">
      <w:pPr>
        <w:pStyle w:val="2"/>
      </w:pPr>
      <w:r>
        <w:t>Изучить методы описания результатов тестирования и разработки ПО.</w:t>
      </w:r>
    </w:p>
    <w:p w14:paraId="4DED794F" w14:textId="77777777" w:rsidR="00E1232F" w:rsidRPr="00C21AD4" w:rsidRDefault="00E1232F" w:rsidP="00E1232F">
      <w:pPr>
        <w:pStyle w:val="1"/>
      </w:pPr>
      <w:r w:rsidRPr="00C21AD4">
        <w:t>Литература</w:t>
      </w:r>
    </w:p>
    <w:p w14:paraId="2A53B13B" w14:textId="77777777" w:rsidR="00E1232F" w:rsidRPr="007977B9" w:rsidRDefault="00E1232F" w:rsidP="00E1232F">
      <w:pPr>
        <w:pStyle w:val="2"/>
        <w:rPr>
          <w:b/>
          <w:bCs w:val="0"/>
        </w:rPr>
      </w:pPr>
      <w:r w:rsidRPr="007977B9">
        <w:t xml:space="preserve">Гагарина, Л. Г. Технология разработки программного обеспечения : учебное пособие / Л.Г. Гагарина, Е.В. Кокорева, Б.Д. Сидорова-Виснадул ; под ред. Л.Г. Гагариной. — Москва : ФОРУМ : ИНФРА-М, 2025. — 400 с. — (Среднее профессиональное образование). - ISBN 978-5-8199-0812-9. - Текст : электронный. </w:t>
      </w:r>
      <w:r>
        <w:t>–</w:t>
      </w:r>
      <w:r w:rsidRPr="007977B9">
        <w:t xml:space="preserve"> URL: </w:t>
      </w:r>
      <w:hyperlink r:id="rId5" w:history="1">
        <w:r w:rsidRPr="0094335C">
          <w:rPr>
            <w:rStyle w:val="af"/>
          </w:rPr>
          <w:t>https://znanium.ru/catalog/product/2183867</w:t>
        </w:r>
      </w:hyperlink>
      <w:r>
        <w:t xml:space="preserve"> </w:t>
      </w:r>
      <w:r w:rsidRPr="007977B9">
        <w:t xml:space="preserve">– Режим доступа: по подписке. </w:t>
      </w:r>
    </w:p>
    <w:p w14:paraId="67C2DCA1" w14:textId="77777777" w:rsidR="00E1232F" w:rsidRPr="00AD5EB6" w:rsidRDefault="00E1232F" w:rsidP="00E1232F">
      <w:pPr>
        <w:pStyle w:val="1"/>
      </w:pPr>
      <w:r w:rsidRPr="00AD5EB6">
        <w:t>Подготовка к работе</w:t>
      </w:r>
    </w:p>
    <w:p w14:paraId="3996EF2B" w14:textId="77777777" w:rsidR="00E1232F" w:rsidRDefault="00E1232F" w:rsidP="00E1232F">
      <w:pPr>
        <w:pStyle w:val="2"/>
      </w:pPr>
      <w:r>
        <w:t>Повторить теоретический материал (см. п.2).</w:t>
      </w:r>
    </w:p>
    <w:p w14:paraId="6E6226ED" w14:textId="77777777" w:rsidR="00E1232F" w:rsidRPr="00C01D12" w:rsidRDefault="00E1232F" w:rsidP="00E1232F">
      <w:pPr>
        <w:pStyle w:val="2"/>
      </w:pPr>
      <w:r>
        <w:t>Изучить описание лабораторной работы.</w:t>
      </w:r>
    </w:p>
    <w:p w14:paraId="467C37ED" w14:textId="77777777" w:rsidR="00E1232F" w:rsidRPr="00AD5EB6" w:rsidRDefault="00E1232F" w:rsidP="00E1232F">
      <w:pPr>
        <w:pStyle w:val="1"/>
      </w:pPr>
      <w:r w:rsidRPr="00AD5EB6">
        <w:t>Основное оборудование</w:t>
      </w:r>
    </w:p>
    <w:p w14:paraId="267A533E" w14:textId="77777777" w:rsidR="00E1232F" w:rsidRPr="00AD5EB6" w:rsidRDefault="00E1232F" w:rsidP="00E1232F">
      <w:pPr>
        <w:pStyle w:val="2"/>
      </w:pPr>
      <w:r w:rsidRPr="00AD5EB6">
        <w:t xml:space="preserve"> Персональный компьютер.</w:t>
      </w:r>
    </w:p>
    <w:p w14:paraId="3DD84AB0" w14:textId="77777777" w:rsidR="00E1232F" w:rsidRPr="00AD5EB6" w:rsidRDefault="00E1232F" w:rsidP="00E1232F">
      <w:pPr>
        <w:pStyle w:val="1"/>
      </w:pPr>
      <w:r w:rsidRPr="00AD5EB6">
        <w:t>Задание</w:t>
      </w:r>
    </w:p>
    <w:p w14:paraId="2DB6219F" w14:textId="77777777" w:rsidR="00E1232F" w:rsidRDefault="00E1232F" w:rsidP="00E1232F">
      <w:pPr>
        <w:pStyle w:val="2"/>
      </w:pPr>
      <w:r>
        <w:t>Подготовить презентацию результатов разработки и тестирования ПО по заданной теме.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119"/>
        <w:gridCol w:w="4955"/>
      </w:tblGrid>
      <w:tr w:rsidR="00D05542" w14:paraId="63403E3F" w14:textId="77777777" w:rsidTr="00957D0F">
        <w:tc>
          <w:tcPr>
            <w:tcW w:w="1271" w:type="dxa"/>
          </w:tcPr>
          <w:p w14:paraId="50B4EDB0" w14:textId="6DA4D3F6" w:rsidR="00D05542" w:rsidRDefault="00D05542" w:rsidP="00D05542">
            <w:pPr>
              <w:ind w:firstLine="0"/>
            </w:pPr>
            <w:r>
              <w:t>Вариант</w:t>
            </w:r>
          </w:p>
        </w:tc>
        <w:tc>
          <w:tcPr>
            <w:tcW w:w="3119" w:type="dxa"/>
          </w:tcPr>
          <w:p w14:paraId="480F582C" w14:textId="59EFFC9F" w:rsidR="00D05542" w:rsidRDefault="00D05542" w:rsidP="00D05542">
            <w:pPr>
              <w:ind w:firstLine="0"/>
            </w:pPr>
            <w:r>
              <w:t>Ц</w:t>
            </w:r>
            <w:r w:rsidR="00DD0E95">
              <w:t>елевая аудитория</w:t>
            </w:r>
          </w:p>
        </w:tc>
        <w:tc>
          <w:tcPr>
            <w:tcW w:w="4955" w:type="dxa"/>
          </w:tcPr>
          <w:p w14:paraId="0FB664A8" w14:textId="12BAB6EA" w:rsidR="00D05542" w:rsidRDefault="00957D0F" w:rsidP="00D05542">
            <w:pPr>
              <w:ind w:firstLine="0"/>
            </w:pPr>
            <w:r>
              <w:t>Тема</w:t>
            </w:r>
          </w:p>
        </w:tc>
      </w:tr>
      <w:tr w:rsidR="00D05542" w14:paraId="5B3D312F" w14:textId="77777777" w:rsidTr="00957D0F">
        <w:tc>
          <w:tcPr>
            <w:tcW w:w="1271" w:type="dxa"/>
          </w:tcPr>
          <w:p w14:paraId="1959D1F1" w14:textId="5AC56C23" w:rsidR="00D05542" w:rsidRDefault="00D05542" w:rsidP="00D05542">
            <w:pPr>
              <w:ind w:firstLine="0"/>
            </w:pPr>
            <w:r>
              <w:t>1</w:t>
            </w:r>
            <w:r w:rsidR="001D691E">
              <w:t>,8</w:t>
            </w:r>
          </w:p>
        </w:tc>
        <w:tc>
          <w:tcPr>
            <w:tcW w:w="3119" w:type="dxa"/>
          </w:tcPr>
          <w:p w14:paraId="25D7BF87" w14:textId="1D34F71E" w:rsidR="00D05542" w:rsidRDefault="004D6E1E" w:rsidP="00D05542">
            <w:pPr>
              <w:ind w:firstLine="0"/>
            </w:pPr>
            <w:r>
              <w:t>Тестировщики</w:t>
            </w:r>
          </w:p>
        </w:tc>
        <w:tc>
          <w:tcPr>
            <w:tcW w:w="4955" w:type="dxa"/>
          </w:tcPr>
          <w:p w14:paraId="60DB61A0" w14:textId="47AF9100" w:rsidR="00D05542" w:rsidRDefault="00724B9A" w:rsidP="00D05542">
            <w:pPr>
              <w:ind w:firstLine="0"/>
            </w:pPr>
            <w:r>
              <w:t>Система управления заказами магазина</w:t>
            </w:r>
          </w:p>
        </w:tc>
      </w:tr>
      <w:tr w:rsidR="00D05542" w14:paraId="138C4A05" w14:textId="77777777" w:rsidTr="00957D0F">
        <w:tc>
          <w:tcPr>
            <w:tcW w:w="1271" w:type="dxa"/>
          </w:tcPr>
          <w:p w14:paraId="5594ADCB" w14:textId="3C58825C" w:rsidR="00D05542" w:rsidRDefault="00D05542" w:rsidP="00D05542">
            <w:pPr>
              <w:ind w:firstLine="0"/>
            </w:pPr>
            <w:r>
              <w:t>2</w:t>
            </w:r>
            <w:r w:rsidR="001D691E">
              <w:t>,9</w:t>
            </w:r>
          </w:p>
        </w:tc>
        <w:tc>
          <w:tcPr>
            <w:tcW w:w="3119" w:type="dxa"/>
          </w:tcPr>
          <w:p w14:paraId="43DC16CB" w14:textId="3B9B45ED" w:rsidR="00D05542" w:rsidRDefault="004D6E1E" w:rsidP="00D05542">
            <w:pPr>
              <w:ind w:firstLine="0"/>
            </w:pPr>
            <w:r>
              <w:t>Бизнес-аналитики</w:t>
            </w:r>
          </w:p>
        </w:tc>
        <w:tc>
          <w:tcPr>
            <w:tcW w:w="4955" w:type="dxa"/>
          </w:tcPr>
          <w:p w14:paraId="6D633F9D" w14:textId="722A5FC8" w:rsidR="00D05542" w:rsidRDefault="00724B9A" w:rsidP="00D05542">
            <w:pPr>
              <w:ind w:firstLine="0"/>
            </w:pPr>
            <w:r>
              <w:t>Система управления задачами</w:t>
            </w:r>
          </w:p>
        </w:tc>
      </w:tr>
      <w:tr w:rsidR="00D05542" w14:paraId="13F82509" w14:textId="77777777" w:rsidTr="00957D0F">
        <w:tc>
          <w:tcPr>
            <w:tcW w:w="1271" w:type="dxa"/>
          </w:tcPr>
          <w:p w14:paraId="08006F85" w14:textId="797F7560" w:rsidR="00D05542" w:rsidRDefault="00D05542" w:rsidP="00D05542">
            <w:pPr>
              <w:ind w:firstLine="0"/>
            </w:pPr>
            <w:r>
              <w:t>3</w:t>
            </w:r>
            <w:r w:rsidR="001D691E">
              <w:t>,10</w:t>
            </w:r>
          </w:p>
        </w:tc>
        <w:tc>
          <w:tcPr>
            <w:tcW w:w="3119" w:type="dxa"/>
          </w:tcPr>
          <w:p w14:paraId="13C302A8" w14:textId="7E22E64B" w:rsidR="00D05542" w:rsidRDefault="007337DE" w:rsidP="00D05542">
            <w:pPr>
              <w:ind w:firstLine="0"/>
            </w:pPr>
            <w:r>
              <w:t>Пользователи</w:t>
            </w:r>
          </w:p>
        </w:tc>
        <w:tc>
          <w:tcPr>
            <w:tcW w:w="4955" w:type="dxa"/>
          </w:tcPr>
          <w:p w14:paraId="3B49A97E" w14:textId="47E2513B" w:rsidR="00D05542" w:rsidRDefault="00F75270" w:rsidP="00D05542">
            <w:pPr>
              <w:ind w:firstLine="0"/>
            </w:pPr>
            <w:r>
              <w:t>Графический редактор</w:t>
            </w:r>
          </w:p>
        </w:tc>
      </w:tr>
      <w:tr w:rsidR="00D05542" w14:paraId="6437BCA4" w14:textId="77777777" w:rsidTr="00957D0F">
        <w:tc>
          <w:tcPr>
            <w:tcW w:w="1271" w:type="dxa"/>
          </w:tcPr>
          <w:p w14:paraId="31B19114" w14:textId="5F0B2ECD" w:rsidR="00D05542" w:rsidRDefault="00D05542" w:rsidP="00D05542">
            <w:pPr>
              <w:ind w:firstLine="0"/>
            </w:pPr>
            <w:r>
              <w:t>4</w:t>
            </w:r>
            <w:r w:rsidR="001D691E">
              <w:t>,11</w:t>
            </w:r>
          </w:p>
        </w:tc>
        <w:tc>
          <w:tcPr>
            <w:tcW w:w="3119" w:type="dxa"/>
          </w:tcPr>
          <w:p w14:paraId="041778B2" w14:textId="6D79D212" w:rsidR="00D05542" w:rsidRDefault="008F6C6E" w:rsidP="00D05542">
            <w:pPr>
              <w:ind w:firstLine="0"/>
            </w:pPr>
            <w:r>
              <w:t>Разработчики</w:t>
            </w:r>
          </w:p>
        </w:tc>
        <w:tc>
          <w:tcPr>
            <w:tcW w:w="4955" w:type="dxa"/>
          </w:tcPr>
          <w:p w14:paraId="137E02A2" w14:textId="6738A4C5" w:rsidR="00D05542" w:rsidRPr="000C009A" w:rsidRDefault="000C009A" w:rsidP="00D05542">
            <w:pPr>
              <w:ind w:firstLine="0"/>
              <w:rPr>
                <w:lang w:val="en-US"/>
              </w:rPr>
            </w:pPr>
            <w:r>
              <w:t xml:space="preserve">Библиотека компонентов </w:t>
            </w:r>
            <w:r>
              <w:rPr>
                <w:lang w:val="en-US"/>
              </w:rPr>
              <w:t>WPF</w:t>
            </w:r>
          </w:p>
        </w:tc>
      </w:tr>
      <w:tr w:rsidR="00D05542" w14:paraId="4F99B53C" w14:textId="77777777" w:rsidTr="00957D0F">
        <w:tc>
          <w:tcPr>
            <w:tcW w:w="1271" w:type="dxa"/>
          </w:tcPr>
          <w:p w14:paraId="494CDDD5" w14:textId="2874C319" w:rsidR="00D05542" w:rsidRDefault="00D05542" w:rsidP="00D05542">
            <w:pPr>
              <w:ind w:firstLine="0"/>
            </w:pPr>
            <w:r>
              <w:t>5</w:t>
            </w:r>
            <w:r w:rsidR="001D691E">
              <w:t>,12</w:t>
            </w:r>
          </w:p>
        </w:tc>
        <w:tc>
          <w:tcPr>
            <w:tcW w:w="3119" w:type="dxa"/>
          </w:tcPr>
          <w:p w14:paraId="24E710B1" w14:textId="20277ADB" w:rsidR="00D05542" w:rsidRDefault="009D1196" w:rsidP="00D05542">
            <w:pPr>
              <w:ind w:firstLine="0"/>
            </w:pPr>
            <w:r>
              <w:t>Заказчик (бизнесмен)</w:t>
            </w:r>
          </w:p>
        </w:tc>
        <w:tc>
          <w:tcPr>
            <w:tcW w:w="4955" w:type="dxa"/>
          </w:tcPr>
          <w:p w14:paraId="4F7827BF" w14:textId="025686DA" w:rsidR="00D05542" w:rsidRDefault="00AD25E5" w:rsidP="00D05542">
            <w:pPr>
              <w:ind w:firstLine="0"/>
            </w:pPr>
            <w:r>
              <w:t>Сайт-визитка</w:t>
            </w:r>
          </w:p>
        </w:tc>
      </w:tr>
      <w:tr w:rsidR="00D05542" w14:paraId="62B5B0CF" w14:textId="77777777" w:rsidTr="00957D0F">
        <w:tc>
          <w:tcPr>
            <w:tcW w:w="1271" w:type="dxa"/>
          </w:tcPr>
          <w:p w14:paraId="56CA9962" w14:textId="6AC3A123" w:rsidR="00D05542" w:rsidRDefault="00D05542" w:rsidP="00D05542">
            <w:pPr>
              <w:ind w:firstLine="0"/>
            </w:pPr>
            <w:r>
              <w:t>6</w:t>
            </w:r>
            <w:r w:rsidR="001D691E">
              <w:t>,13</w:t>
            </w:r>
          </w:p>
        </w:tc>
        <w:tc>
          <w:tcPr>
            <w:tcW w:w="3119" w:type="dxa"/>
          </w:tcPr>
          <w:p w14:paraId="356B3598" w14:textId="4EF172A9" w:rsidR="00D05542" w:rsidRDefault="00957D0F" w:rsidP="00D05542">
            <w:pPr>
              <w:ind w:firstLine="0"/>
            </w:pPr>
            <w:r>
              <w:t>Школьники</w:t>
            </w:r>
          </w:p>
        </w:tc>
        <w:tc>
          <w:tcPr>
            <w:tcW w:w="4955" w:type="dxa"/>
          </w:tcPr>
          <w:p w14:paraId="6CF3DEC2" w14:textId="4501543C" w:rsidR="00D05542" w:rsidRDefault="00A4155B" w:rsidP="00D05542">
            <w:pPr>
              <w:ind w:firstLine="0"/>
            </w:pPr>
            <w:r>
              <w:t>Электронный дневник</w:t>
            </w:r>
          </w:p>
        </w:tc>
      </w:tr>
      <w:tr w:rsidR="00D05542" w14:paraId="0207DD39" w14:textId="77777777" w:rsidTr="00957D0F">
        <w:tc>
          <w:tcPr>
            <w:tcW w:w="1271" w:type="dxa"/>
          </w:tcPr>
          <w:p w14:paraId="2F6A8964" w14:textId="5AB87265" w:rsidR="00D05542" w:rsidRDefault="00D05542" w:rsidP="00D05542">
            <w:pPr>
              <w:ind w:firstLine="0"/>
            </w:pPr>
            <w:r>
              <w:t>7</w:t>
            </w:r>
            <w:r w:rsidR="001D691E">
              <w:t>,14</w:t>
            </w:r>
          </w:p>
        </w:tc>
        <w:tc>
          <w:tcPr>
            <w:tcW w:w="3119" w:type="dxa"/>
          </w:tcPr>
          <w:p w14:paraId="252584D7" w14:textId="5710B08C" w:rsidR="00D05542" w:rsidRDefault="00957D0F" w:rsidP="00D05542">
            <w:pPr>
              <w:ind w:firstLine="0"/>
            </w:pPr>
            <w:r>
              <w:t>Пожилые люди</w:t>
            </w:r>
          </w:p>
        </w:tc>
        <w:tc>
          <w:tcPr>
            <w:tcW w:w="4955" w:type="dxa"/>
          </w:tcPr>
          <w:p w14:paraId="2B65F8D5" w14:textId="21980B23" w:rsidR="00D05542" w:rsidRDefault="00A4155B" w:rsidP="00D05542">
            <w:pPr>
              <w:ind w:firstLine="0"/>
            </w:pPr>
            <w:r>
              <w:t>Мессенджер</w:t>
            </w:r>
          </w:p>
        </w:tc>
      </w:tr>
    </w:tbl>
    <w:p w14:paraId="0834892E" w14:textId="77777777" w:rsidR="00D05542" w:rsidRDefault="00D05542" w:rsidP="00D05542">
      <w:pPr>
        <w:rPr>
          <w:lang w:val="en-US"/>
        </w:rPr>
      </w:pPr>
    </w:p>
    <w:p w14:paraId="6486719D" w14:textId="18665BFA" w:rsidR="000C009A" w:rsidRDefault="006328BF" w:rsidP="00D05542">
      <w:r>
        <w:t>Презентация должна включать:</w:t>
      </w:r>
    </w:p>
    <w:p w14:paraId="0ED1B67F" w14:textId="013826E5" w:rsidR="006328BF" w:rsidRDefault="006328BF" w:rsidP="006328BF">
      <w:pPr>
        <w:pStyle w:val="a8"/>
        <w:numPr>
          <w:ilvl w:val="0"/>
          <w:numId w:val="8"/>
        </w:numPr>
      </w:pPr>
      <w:r>
        <w:t>Введение (</w:t>
      </w:r>
      <w:r w:rsidR="002B26AD">
        <w:t>актуальность, цели, задачи</w:t>
      </w:r>
      <w:r>
        <w:t>)</w:t>
      </w:r>
    </w:p>
    <w:p w14:paraId="3A3B8D2E" w14:textId="17DF9236" w:rsidR="002B26AD" w:rsidRDefault="00961CD7" w:rsidP="006328BF">
      <w:pPr>
        <w:pStyle w:val="a8"/>
        <w:numPr>
          <w:ilvl w:val="0"/>
          <w:numId w:val="8"/>
        </w:numPr>
      </w:pPr>
      <w:r>
        <w:t>Описание используемых технологий</w:t>
      </w:r>
    </w:p>
    <w:p w14:paraId="42B7CF87" w14:textId="4108A0B7" w:rsidR="00961CD7" w:rsidRDefault="00561CDB" w:rsidP="006328BF">
      <w:pPr>
        <w:pStyle w:val="a8"/>
        <w:numPr>
          <w:ilvl w:val="0"/>
          <w:numId w:val="8"/>
        </w:numPr>
      </w:pPr>
      <w:r>
        <w:t>Основные функции ПО</w:t>
      </w:r>
    </w:p>
    <w:p w14:paraId="4248FAD9" w14:textId="704A39D1" w:rsidR="00561CDB" w:rsidRDefault="00B475BC" w:rsidP="00B475BC">
      <w:pPr>
        <w:pStyle w:val="a8"/>
        <w:numPr>
          <w:ilvl w:val="0"/>
          <w:numId w:val="8"/>
        </w:numPr>
      </w:pPr>
      <w:r>
        <w:t>Визуальная схема (диаграмма и т.п.)</w:t>
      </w:r>
    </w:p>
    <w:p w14:paraId="076EFFE2" w14:textId="0177BB73" w:rsidR="00B475BC" w:rsidRDefault="00B475BC" w:rsidP="00B475BC">
      <w:pPr>
        <w:pStyle w:val="a8"/>
        <w:numPr>
          <w:ilvl w:val="0"/>
          <w:numId w:val="8"/>
        </w:numPr>
      </w:pPr>
      <w:r>
        <w:t>Подходы и результаты тестирования</w:t>
      </w:r>
    </w:p>
    <w:p w14:paraId="3D7F1D01" w14:textId="190B3F34" w:rsidR="00643A46" w:rsidRPr="006328BF" w:rsidRDefault="00643A46" w:rsidP="0064455E">
      <w:pPr>
        <w:pStyle w:val="a8"/>
        <w:numPr>
          <w:ilvl w:val="0"/>
          <w:numId w:val="8"/>
        </w:numPr>
      </w:pPr>
      <w:r>
        <w:t>Заключение</w:t>
      </w:r>
      <w:r w:rsidR="0064455E">
        <w:t xml:space="preserve"> (</w:t>
      </w:r>
      <w:r w:rsidR="0064455E">
        <w:t>Почему аудитория должна выбрать именно ваше ПО</w:t>
      </w:r>
      <w:r w:rsidR="0064455E">
        <w:t>)</w:t>
      </w:r>
    </w:p>
    <w:p w14:paraId="5F55915E" w14:textId="77777777" w:rsidR="000C009A" w:rsidRPr="00B475BC" w:rsidRDefault="000C009A" w:rsidP="00D05542"/>
    <w:p w14:paraId="623F8A97" w14:textId="122B1DFC" w:rsidR="00E1232F" w:rsidRPr="00C01D12" w:rsidRDefault="00E1232F" w:rsidP="00D05542">
      <w:pPr>
        <w:pStyle w:val="2"/>
      </w:pPr>
      <w:r>
        <w:t>Презентовать ПО преподавателю.</w:t>
      </w:r>
    </w:p>
    <w:p w14:paraId="3AB4AE4E" w14:textId="77777777" w:rsidR="00E1232F" w:rsidRPr="004A1A84" w:rsidRDefault="00E1232F" w:rsidP="00E1232F">
      <w:pPr>
        <w:pStyle w:val="1"/>
      </w:pPr>
      <w:r w:rsidRPr="004A1A84">
        <w:t>Порядок выполнения работы</w:t>
      </w:r>
    </w:p>
    <w:p w14:paraId="408FABF2" w14:textId="77777777" w:rsidR="00E1232F" w:rsidRDefault="00E1232F" w:rsidP="00E1232F">
      <w:pPr>
        <w:pStyle w:val="2"/>
      </w:pPr>
      <w:r w:rsidRPr="004A1A84">
        <w:t>П</w:t>
      </w:r>
      <w:r>
        <w:t>овторить теоретический материал п. 3.1</w:t>
      </w:r>
      <w:r w:rsidRPr="00D228E8">
        <w:t>;</w:t>
      </w:r>
    </w:p>
    <w:p w14:paraId="62C432F0" w14:textId="77777777" w:rsidR="00E1232F" w:rsidRDefault="00E1232F" w:rsidP="00E1232F">
      <w:pPr>
        <w:pStyle w:val="2"/>
      </w:pPr>
      <w:r>
        <w:lastRenderedPageBreak/>
        <w:t>Выполнить задание п. 5.1-5.3</w:t>
      </w:r>
      <w:r w:rsidRPr="00954E68">
        <w:t>;</w:t>
      </w:r>
    </w:p>
    <w:p w14:paraId="1BE2FABB" w14:textId="77777777" w:rsidR="00E1232F" w:rsidRPr="008B4D7F" w:rsidRDefault="00E1232F" w:rsidP="00E1232F">
      <w:pPr>
        <w:pStyle w:val="2"/>
      </w:pPr>
      <w:r>
        <w:t>Ответить на контрольные вопросы п.</w:t>
      </w:r>
      <w:r w:rsidRPr="00397767">
        <w:t xml:space="preserve"> </w:t>
      </w:r>
      <w:r>
        <w:t>8;</w:t>
      </w:r>
    </w:p>
    <w:p w14:paraId="6DB98DBB" w14:textId="77777777" w:rsidR="00E1232F" w:rsidRPr="00AD5EB6" w:rsidRDefault="00E1232F" w:rsidP="00E1232F">
      <w:pPr>
        <w:pStyle w:val="2"/>
      </w:pPr>
      <w:r>
        <w:t>Заполнить</w:t>
      </w:r>
      <w:r w:rsidRPr="00AD5EB6">
        <w:t xml:space="preserve"> отчет</w:t>
      </w:r>
      <w:r>
        <w:t xml:space="preserve"> п.</w:t>
      </w:r>
      <w:r>
        <w:rPr>
          <w:lang w:val="en-US"/>
        </w:rPr>
        <w:t xml:space="preserve"> </w:t>
      </w:r>
      <w:r>
        <w:t>7</w:t>
      </w:r>
      <w:r w:rsidRPr="00AD5EB6">
        <w:t>.</w:t>
      </w:r>
    </w:p>
    <w:p w14:paraId="027F28D0" w14:textId="77777777" w:rsidR="00E1232F" w:rsidRPr="00AD5EB6" w:rsidRDefault="00E1232F" w:rsidP="00E1232F">
      <w:pPr>
        <w:pStyle w:val="1"/>
      </w:pPr>
      <w:r w:rsidRPr="00AD5EB6">
        <w:t>Содержание отчета</w:t>
      </w:r>
    </w:p>
    <w:p w14:paraId="634D5A00" w14:textId="77777777" w:rsidR="00E1232F" w:rsidRDefault="00E1232F" w:rsidP="00E1232F">
      <w:pPr>
        <w:pStyle w:val="2"/>
      </w:pPr>
      <w:r>
        <w:t>Титульный лист</w:t>
      </w:r>
      <w:r w:rsidRPr="00BA40B3">
        <w:t>;</w:t>
      </w:r>
    </w:p>
    <w:p w14:paraId="298292D0" w14:textId="77777777" w:rsidR="00E1232F" w:rsidRPr="00391E32" w:rsidRDefault="00E1232F" w:rsidP="00E1232F">
      <w:pPr>
        <w:pStyle w:val="2"/>
      </w:pPr>
      <w:r>
        <w:t>Цель работы;</w:t>
      </w:r>
    </w:p>
    <w:p w14:paraId="1146F3C2" w14:textId="77777777" w:rsidR="00E1232F" w:rsidRPr="00AD5EB6" w:rsidRDefault="00E1232F" w:rsidP="00E1232F">
      <w:pPr>
        <w:pStyle w:val="2"/>
      </w:pPr>
      <w:r w:rsidRPr="00AD5EB6">
        <w:t>Ответы на контрольные вопр</w:t>
      </w:r>
      <w:r>
        <w:t>осы п. 6.3</w:t>
      </w:r>
      <w:r w:rsidRPr="00BA40B3">
        <w:t>;</w:t>
      </w:r>
    </w:p>
    <w:p w14:paraId="6A0203CF" w14:textId="77777777" w:rsidR="00E1232F" w:rsidRPr="00C01D12" w:rsidRDefault="00E1232F" w:rsidP="00E1232F">
      <w:pPr>
        <w:pStyle w:val="2"/>
      </w:pPr>
      <w:r w:rsidRPr="00AD5EB6">
        <w:t>Вывод по проделанной работе.</w:t>
      </w:r>
    </w:p>
    <w:p w14:paraId="6A590E17" w14:textId="77777777" w:rsidR="00E1232F" w:rsidRPr="000B6785" w:rsidRDefault="00E1232F" w:rsidP="00E1232F">
      <w:pPr>
        <w:pStyle w:val="1"/>
      </w:pPr>
      <w:r>
        <w:t>Контрольные вопросы</w:t>
      </w:r>
    </w:p>
    <w:p w14:paraId="757E65CA" w14:textId="77777777" w:rsidR="00E1232F" w:rsidRDefault="00E1232F" w:rsidP="00E1232F">
      <w:pPr>
        <w:pStyle w:val="2"/>
        <w:rPr>
          <w:bCs w:val="0"/>
        </w:rPr>
      </w:pPr>
      <w:r>
        <w:t>Какие основные пункты должна содержать презентация ПО?</w:t>
      </w:r>
    </w:p>
    <w:p w14:paraId="0D13E3A2" w14:textId="77777777" w:rsidR="00E1232F" w:rsidRPr="00197ED6" w:rsidRDefault="00E1232F" w:rsidP="00E1232F">
      <w:pPr>
        <w:pStyle w:val="2"/>
        <w:rPr>
          <w:bCs w:val="0"/>
        </w:rPr>
      </w:pPr>
      <w:r>
        <w:t>На что следует ориентироваться при подготовке презентации ПО?</w:t>
      </w:r>
    </w:p>
    <w:p w14:paraId="53165C34" w14:textId="77777777" w:rsidR="00EE187F" w:rsidRPr="00E1232F" w:rsidRDefault="00EE187F" w:rsidP="00E1232F"/>
    <w:sectPr w:rsidR="00EE187F" w:rsidRPr="00E1232F" w:rsidSect="00E1232F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041841"/>
      <w:docPartObj>
        <w:docPartGallery w:val="Page Numbers (Bottom of Page)"/>
        <w:docPartUnique/>
      </w:docPartObj>
    </w:sdtPr>
    <w:sdtContent>
      <w:p w14:paraId="4F106B08" w14:textId="77777777" w:rsidR="00E1232F" w:rsidRDefault="00E123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7000D" w14:textId="77777777" w:rsidR="00E1232F" w:rsidRDefault="00E1232F">
    <w:pPr>
      <w:pStyle w:val="af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596641917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0C009A"/>
    <w:rsid w:val="000C6A30"/>
    <w:rsid w:val="00146F83"/>
    <w:rsid w:val="0018259A"/>
    <w:rsid w:val="001974B9"/>
    <w:rsid w:val="001D691E"/>
    <w:rsid w:val="001E32F3"/>
    <w:rsid w:val="00261B0A"/>
    <w:rsid w:val="00271E47"/>
    <w:rsid w:val="002B26AD"/>
    <w:rsid w:val="002D76EF"/>
    <w:rsid w:val="003E2CFB"/>
    <w:rsid w:val="00407B31"/>
    <w:rsid w:val="004A368A"/>
    <w:rsid w:val="004B2B9F"/>
    <w:rsid w:val="004D6E1E"/>
    <w:rsid w:val="00561CDB"/>
    <w:rsid w:val="006328BF"/>
    <w:rsid w:val="00643A46"/>
    <w:rsid w:val="0064455E"/>
    <w:rsid w:val="00693BA2"/>
    <w:rsid w:val="006E2B52"/>
    <w:rsid w:val="00724B9A"/>
    <w:rsid w:val="007337DE"/>
    <w:rsid w:val="00805365"/>
    <w:rsid w:val="00814C20"/>
    <w:rsid w:val="008823E4"/>
    <w:rsid w:val="008F6C6E"/>
    <w:rsid w:val="00925158"/>
    <w:rsid w:val="00957D0F"/>
    <w:rsid w:val="00961CD7"/>
    <w:rsid w:val="009D1196"/>
    <w:rsid w:val="00A4155B"/>
    <w:rsid w:val="00A7632F"/>
    <w:rsid w:val="00AD25E5"/>
    <w:rsid w:val="00B35CEA"/>
    <w:rsid w:val="00B475BC"/>
    <w:rsid w:val="00B66928"/>
    <w:rsid w:val="00BE1E98"/>
    <w:rsid w:val="00C016C1"/>
    <w:rsid w:val="00CF0E87"/>
    <w:rsid w:val="00D05542"/>
    <w:rsid w:val="00D66C75"/>
    <w:rsid w:val="00DD0E95"/>
    <w:rsid w:val="00E01507"/>
    <w:rsid w:val="00E1232F"/>
    <w:rsid w:val="00E30281"/>
    <w:rsid w:val="00E65989"/>
    <w:rsid w:val="00EC6454"/>
    <w:rsid w:val="00EE187F"/>
    <w:rsid w:val="00F7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1232F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0"/>
    <w:link w:val="af1"/>
    <w:uiPriority w:val="99"/>
    <w:unhideWhenUsed/>
    <w:rsid w:val="00E1232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E1232F"/>
  </w:style>
  <w:style w:type="table" w:styleId="af2">
    <w:name w:val="Table Grid"/>
    <w:basedOn w:val="a2"/>
    <w:uiPriority w:val="3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yperlink" Target="https://znanium.ru/catalog/product/2183867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28</TotalTime>
  <Pages>2</Pages>
  <Words>248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30</cp:revision>
  <dcterms:created xsi:type="dcterms:W3CDTF">2025-09-09T16:17:00Z</dcterms:created>
  <dcterms:modified xsi:type="dcterms:W3CDTF">2025-11-05T11:22:00Z</dcterms:modified>
</cp:coreProperties>
</file>