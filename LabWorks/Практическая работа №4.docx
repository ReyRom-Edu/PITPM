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EF4B" w14:textId="77777777" w:rsidR="00B84C71" w:rsidRPr="00777E4C" w:rsidRDefault="00B84C71" w:rsidP="00B84C71">
      <w:pPr>
        <w:pStyle w:val="10"/>
      </w:pPr>
      <w:bookmarkStart w:id="0" w:name="_Toc198937041"/>
      <w:r>
        <w:t>Практическая</w:t>
      </w:r>
      <w:r w:rsidRPr="00D02D0F">
        <w:t xml:space="preserve"> </w:t>
      </w:r>
      <w:r>
        <w:t xml:space="preserve">работа </w:t>
      </w:r>
      <w:r w:rsidRPr="00D02D0F">
        <w:t>№</w:t>
      </w:r>
      <w:r>
        <w:t>4</w:t>
      </w:r>
      <w:r>
        <w:br/>
      </w:r>
      <w:r w:rsidRPr="00A37BAC">
        <w:rPr>
          <w:rFonts w:eastAsiaTheme="majorEastAsia" w:cstheme="majorBidi"/>
          <w:szCs w:val="28"/>
        </w:rPr>
        <w:t>Инспектирование программного кода</w:t>
      </w:r>
      <w:bookmarkEnd w:id="0"/>
    </w:p>
    <w:p w14:paraId="3864F0AE" w14:textId="77777777" w:rsidR="00B84C71" w:rsidRPr="00AD5EB6" w:rsidRDefault="00B84C71" w:rsidP="00B84C71">
      <w:pPr>
        <w:pStyle w:val="1"/>
        <w:numPr>
          <w:ilvl w:val="0"/>
          <w:numId w:val="7"/>
        </w:numPr>
      </w:pPr>
      <w:r w:rsidRPr="00AD5EB6">
        <w:t>Цель работы</w:t>
      </w:r>
    </w:p>
    <w:p w14:paraId="13721449" w14:textId="77777777" w:rsidR="00B84C71" w:rsidRPr="00E64881" w:rsidRDefault="00B84C71" w:rsidP="00B84C71">
      <w:pPr>
        <w:pStyle w:val="2"/>
      </w:pPr>
      <w:r>
        <w:t>Изучить методы инспектирования кода программы и научиться применять их на практике для повышения качества программного обеспечения.</w:t>
      </w:r>
    </w:p>
    <w:p w14:paraId="1A80FC87" w14:textId="77777777" w:rsidR="00B84C71" w:rsidRPr="00C21AD4" w:rsidRDefault="00B84C71" w:rsidP="00B84C71">
      <w:pPr>
        <w:pStyle w:val="1"/>
      </w:pPr>
      <w:r w:rsidRPr="00C21AD4">
        <w:t>Литература</w:t>
      </w:r>
    </w:p>
    <w:p w14:paraId="61648FDF" w14:textId="77777777" w:rsidR="00B84C71" w:rsidRDefault="00B84C71" w:rsidP="00B84C71">
      <w:pPr>
        <w:pStyle w:val="2"/>
      </w:pPr>
      <w:r w:rsidRPr="002548E7">
        <w:t xml:space="preserve">Игнатьев, А. В. Тестирование программного обеспечения : учебное пособие для вузов / А. В. Игнатьев. — 4-е изд., стер. — Санкт-Петербург : Лань, 2025. — 56 с. — ISBN 978-5-507-50858-7. — Текст : электронный // Лань : электронно-библиотечная система. — URL: </w:t>
      </w:r>
      <w:hyperlink r:id="rId7" w:history="1">
        <w:r w:rsidRPr="002548E7">
          <w:rPr>
            <w:rStyle w:val="af"/>
          </w:rPr>
          <w:t>https://e.lanbook.com/book/481331</w:t>
        </w:r>
      </w:hyperlink>
      <w:r>
        <w:t xml:space="preserve"> </w:t>
      </w:r>
      <w:r w:rsidRPr="002548E7">
        <w:t>— Режим доступа: для авториз. пользователей.</w:t>
      </w:r>
    </w:p>
    <w:p w14:paraId="69F04D21" w14:textId="77777777" w:rsidR="00B84C71" w:rsidRPr="00AD5EB6" w:rsidRDefault="00B84C71" w:rsidP="00B84C71">
      <w:pPr>
        <w:pStyle w:val="1"/>
      </w:pPr>
      <w:r w:rsidRPr="00AD5EB6">
        <w:t>Подготовка к работе</w:t>
      </w:r>
    </w:p>
    <w:p w14:paraId="42CBD324" w14:textId="77777777" w:rsidR="00B84C71" w:rsidRDefault="00B84C71" w:rsidP="00B84C71">
      <w:pPr>
        <w:pStyle w:val="2"/>
      </w:pPr>
      <w:r>
        <w:t>Повторить теоретический материал (см. п.2).</w:t>
      </w:r>
    </w:p>
    <w:p w14:paraId="206FD1FD" w14:textId="77777777" w:rsidR="00B84C71" w:rsidRPr="00DA3597" w:rsidRDefault="00B84C71" w:rsidP="00B84C71">
      <w:pPr>
        <w:pStyle w:val="2"/>
      </w:pPr>
      <w:r>
        <w:t>Изучить описание лабораторной работы.</w:t>
      </w:r>
    </w:p>
    <w:p w14:paraId="7CD79C71" w14:textId="77777777" w:rsidR="00B84C71" w:rsidRPr="00AD5EB6" w:rsidRDefault="00B84C71" w:rsidP="00B84C71">
      <w:pPr>
        <w:pStyle w:val="1"/>
      </w:pPr>
      <w:r w:rsidRPr="00AD5EB6">
        <w:t>Основное оборудование</w:t>
      </w:r>
    </w:p>
    <w:p w14:paraId="76998A77" w14:textId="77777777" w:rsidR="00B84C71" w:rsidRPr="00AD5EB6" w:rsidRDefault="00B84C71" w:rsidP="00B84C71">
      <w:pPr>
        <w:pStyle w:val="2"/>
      </w:pPr>
      <w:r w:rsidRPr="00AD5EB6">
        <w:t xml:space="preserve"> Персональный компьютер.</w:t>
      </w:r>
    </w:p>
    <w:p w14:paraId="7B61FB53" w14:textId="77777777" w:rsidR="00B84C71" w:rsidRPr="00F628A0" w:rsidRDefault="00B84C71" w:rsidP="00B84C71">
      <w:pPr>
        <w:pStyle w:val="1"/>
      </w:pPr>
      <w:r w:rsidRPr="00F628A0">
        <w:t>Задание</w:t>
      </w:r>
    </w:p>
    <w:p w14:paraId="07193808" w14:textId="2850D176" w:rsidR="00195B7A" w:rsidRDefault="00195B7A" w:rsidP="00B84C71">
      <w:pPr>
        <w:pStyle w:val="2"/>
      </w:pPr>
      <w:r>
        <w:t xml:space="preserve">Разработка кода для </w:t>
      </w:r>
      <w:r>
        <w:t>инспектирования</w:t>
      </w:r>
    </w:p>
    <w:p w14:paraId="13850DB9" w14:textId="0CA036FD" w:rsidR="006E5869" w:rsidRDefault="006E5869" w:rsidP="00195B7A">
      <w:pPr>
        <w:pStyle w:val="2"/>
        <w:numPr>
          <w:ilvl w:val="2"/>
          <w:numId w:val="6"/>
        </w:numPr>
      </w:pPr>
      <w:r>
        <w:t>Создать новый</w:t>
      </w:r>
      <w:r w:rsidR="00E249E0">
        <w:t xml:space="preserve"> публичный</w:t>
      </w:r>
      <w:r>
        <w:t xml:space="preserve"> репозиторий </w:t>
      </w:r>
      <w:r>
        <w:rPr>
          <w:lang w:val="en-US"/>
        </w:rPr>
        <w:t>GitHub</w:t>
      </w:r>
      <w:r w:rsidR="009B5B50" w:rsidRPr="009B5B50">
        <w:t xml:space="preserve"> </w:t>
      </w:r>
      <w:r w:rsidR="009B5B50">
        <w:rPr>
          <w:lang w:val="en-US"/>
        </w:rPr>
        <w:t>c</w:t>
      </w:r>
      <w:r w:rsidR="009B5B50" w:rsidRPr="009B5B50">
        <w:t xml:space="preserve"> </w:t>
      </w:r>
      <w:r w:rsidR="009B5B50">
        <w:t xml:space="preserve">файлом </w:t>
      </w:r>
      <w:r w:rsidR="009B5B50">
        <w:rPr>
          <w:lang w:val="en-US"/>
        </w:rPr>
        <w:t>readme</w:t>
      </w:r>
      <w:r w:rsidR="009B5B50" w:rsidRPr="009B5B50">
        <w:t>.</w:t>
      </w:r>
      <w:r w:rsidR="009B5B50">
        <w:rPr>
          <w:lang w:val="en-US"/>
        </w:rPr>
        <w:t>md</w:t>
      </w:r>
      <w:r w:rsidR="00525605" w:rsidRPr="00525605">
        <w:t xml:space="preserve">, </w:t>
      </w:r>
      <w:r w:rsidR="00525605">
        <w:t xml:space="preserve">затем добавить в репозиторий </w:t>
      </w:r>
      <w:r w:rsidR="00A52292">
        <w:t>новую ветку.</w:t>
      </w:r>
      <w:r w:rsidR="00E249E0">
        <w:t xml:space="preserve"> Все следующие действия выполнять внутри созданной ветки.</w:t>
      </w:r>
    </w:p>
    <w:p w14:paraId="78F3A858" w14:textId="0D6269E4" w:rsidR="00B84C71" w:rsidRPr="00F628A0" w:rsidRDefault="00B84C71" w:rsidP="00195B7A">
      <w:pPr>
        <w:pStyle w:val="2"/>
        <w:numPr>
          <w:ilvl w:val="2"/>
          <w:numId w:val="6"/>
        </w:numPr>
      </w:pPr>
      <w:r w:rsidRPr="00F628A0">
        <w:t>Создать новый проект библиотеки классов. Разработать в проекте метод для сортировки и фильтрации уведомлений в списке со следующей сигнатурой:</w:t>
      </w:r>
    </w:p>
    <w:p w14:paraId="368E284A" w14:textId="77777777" w:rsidR="00B84C71" w:rsidRDefault="00B84C71" w:rsidP="00B84C71">
      <w:pPr>
        <w:pStyle w:val="ad"/>
      </w:pPr>
      <w:r>
        <w:t>IEnumerable&lt;Notification&gt; FilterAndSort(</w:t>
      </w:r>
    </w:p>
    <w:p w14:paraId="06AC5D27" w14:textId="77777777" w:rsidR="00B84C71" w:rsidRDefault="00B84C71" w:rsidP="00B84C71">
      <w:pPr>
        <w:pStyle w:val="ad"/>
      </w:pPr>
      <w:r>
        <w:t xml:space="preserve">    IEnumerable&lt;Notification&gt; notifications,</w:t>
      </w:r>
    </w:p>
    <w:p w14:paraId="1D7E5279" w14:textId="77777777" w:rsidR="00B84C71" w:rsidRDefault="00B84C71" w:rsidP="00B84C71">
      <w:pPr>
        <w:pStyle w:val="ad"/>
      </w:pPr>
      <w:r>
        <w:t xml:space="preserve">    NotificationFilterOptions options</w:t>
      </w:r>
    </w:p>
    <w:p w14:paraId="122EB35E" w14:textId="77777777" w:rsidR="00B84C71" w:rsidRPr="00F628A0" w:rsidRDefault="00B84C71" w:rsidP="00B84C71">
      <w:pPr>
        <w:pStyle w:val="ad"/>
      </w:pPr>
      <w:r>
        <w:t>)</w:t>
      </w:r>
      <w:r w:rsidRPr="005E3503">
        <w:t xml:space="preserve"> </w:t>
      </w:r>
      <w:r>
        <w:t>{ }</w:t>
      </w:r>
    </w:p>
    <w:p w14:paraId="24A3D499" w14:textId="77777777" w:rsidR="00B84C71" w:rsidRPr="00640046" w:rsidRDefault="00B84C71" w:rsidP="00B84C71">
      <w:pPr>
        <w:rPr>
          <w:lang w:val="en-US"/>
        </w:rPr>
      </w:pPr>
      <w:r w:rsidRPr="005E3503">
        <w:t>Структура</w:t>
      </w:r>
      <w:r w:rsidRPr="005E3503">
        <w:rPr>
          <w:lang w:val="en-US"/>
        </w:rPr>
        <w:t xml:space="preserve"> </w:t>
      </w:r>
      <w:r w:rsidRPr="005E3503">
        <w:t>класса</w:t>
      </w:r>
      <w:r w:rsidRPr="005E3503">
        <w:rPr>
          <w:lang w:val="en-US"/>
        </w:rPr>
        <w:t xml:space="preserve"> Notification </w:t>
      </w:r>
      <w:r>
        <w:t>следующая</w:t>
      </w:r>
      <w:r w:rsidRPr="00640046">
        <w:rPr>
          <w:lang w:val="en-US"/>
        </w:rPr>
        <w:t>:</w:t>
      </w:r>
    </w:p>
    <w:p w14:paraId="3C1FB4F1" w14:textId="77777777" w:rsidR="00B84C71" w:rsidRPr="005E3503" w:rsidRDefault="00B84C71" w:rsidP="00B84C71">
      <w:pPr>
        <w:pStyle w:val="ad"/>
      </w:pPr>
      <w:r w:rsidRPr="005E3503">
        <w:t>class Notification</w:t>
      </w:r>
    </w:p>
    <w:p w14:paraId="276D66B5" w14:textId="77777777" w:rsidR="00B84C71" w:rsidRPr="005E3503" w:rsidRDefault="00B84C71" w:rsidP="00B84C71">
      <w:pPr>
        <w:pStyle w:val="ad"/>
      </w:pPr>
      <w:r w:rsidRPr="005E3503">
        <w:t>{</w:t>
      </w:r>
    </w:p>
    <w:p w14:paraId="2B09E979" w14:textId="77777777" w:rsidR="00B84C71" w:rsidRPr="005E3503" w:rsidRDefault="00B84C71" w:rsidP="00B84C71">
      <w:pPr>
        <w:pStyle w:val="ad"/>
      </w:pPr>
      <w:r w:rsidRPr="005E3503">
        <w:t xml:space="preserve">    public int Id { get; set; }</w:t>
      </w:r>
    </w:p>
    <w:p w14:paraId="364E97E1" w14:textId="77777777" w:rsidR="00B84C71" w:rsidRPr="005E3503" w:rsidRDefault="00B84C71" w:rsidP="00B84C71">
      <w:pPr>
        <w:pStyle w:val="ad"/>
      </w:pPr>
      <w:r w:rsidRPr="005E3503">
        <w:t xml:space="preserve">    public string Title { get; set; }</w:t>
      </w:r>
    </w:p>
    <w:p w14:paraId="0025732D" w14:textId="77777777" w:rsidR="00B84C71" w:rsidRPr="005E3503" w:rsidRDefault="00B84C71" w:rsidP="00B84C71">
      <w:pPr>
        <w:pStyle w:val="ad"/>
      </w:pPr>
      <w:r w:rsidRPr="005E3503">
        <w:t xml:space="preserve">    public string? Content { get; set; }</w:t>
      </w:r>
    </w:p>
    <w:p w14:paraId="37C0300F" w14:textId="77777777" w:rsidR="00B84C71" w:rsidRPr="005E3503" w:rsidRDefault="00B84C71" w:rsidP="00B84C71">
      <w:pPr>
        <w:pStyle w:val="ad"/>
      </w:pPr>
      <w:r w:rsidRPr="005E3503">
        <w:t xml:space="preserve">    public NotificationType Type { get; set; } // Info, Warning, Error, System</w:t>
      </w:r>
    </w:p>
    <w:p w14:paraId="63007774" w14:textId="77777777" w:rsidR="00B84C71" w:rsidRPr="005E3503" w:rsidRDefault="00B84C71" w:rsidP="00B84C71">
      <w:pPr>
        <w:pStyle w:val="ad"/>
      </w:pPr>
      <w:r w:rsidRPr="005E3503">
        <w:t xml:space="preserve">    public DateTime CreatedAt { get; set; }</w:t>
      </w:r>
    </w:p>
    <w:p w14:paraId="23F39AB9" w14:textId="77777777" w:rsidR="00B84C71" w:rsidRPr="005E3503" w:rsidRDefault="00B84C71" w:rsidP="00B84C71">
      <w:pPr>
        <w:pStyle w:val="ad"/>
      </w:pPr>
      <w:r w:rsidRPr="005E3503">
        <w:t xml:space="preserve">    public int Priority { get; set; } // 0 (низкий) до 5 (высокий)</w:t>
      </w:r>
    </w:p>
    <w:p w14:paraId="53836F2B" w14:textId="77777777" w:rsidR="00B84C71" w:rsidRPr="005E3503" w:rsidRDefault="00B84C71" w:rsidP="00B84C71">
      <w:pPr>
        <w:pStyle w:val="ad"/>
      </w:pPr>
      <w:r w:rsidRPr="005E3503">
        <w:lastRenderedPageBreak/>
        <w:t xml:space="preserve">    public bool IsRead { get; set; }</w:t>
      </w:r>
    </w:p>
    <w:p w14:paraId="744C94CB" w14:textId="77777777" w:rsidR="00B84C71" w:rsidRDefault="00B84C71" w:rsidP="00B84C71">
      <w:pPr>
        <w:pStyle w:val="ad"/>
        <w:rPr>
          <w:lang w:val="ru-RU"/>
        </w:rPr>
      </w:pPr>
      <w:r w:rsidRPr="00640046">
        <w:rPr>
          <w:lang w:val="ru-RU"/>
        </w:rPr>
        <w:t>}</w:t>
      </w:r>
    </w:p>
    <w:p w14:paraId="38F51739" w14:textId="77777777" w:rsidR="00B84C71" w:rsidRDefault="00B84C71" w:rsidP="00B84C71">
      <w:r w:rsidRPr="00F52152">
        <w:t>Класс NotificationFilterOptions</w:t>
      </w:r>
      <w:r>
        <w:t xml:space="preserve"> должен содержать свойства, определяющие сортировку и фильтрацию данных</w:t>
      </w:r>
      <w:r w:rsidRPr="003F36AF">
        <w:t xml:space="preserve"> </w:t>
      </w:r>
      <w:r>
        <w:t>по определенным критериям:</w:t>
      </w:r>
    </w:p>
    <w:p w14:paraId="2D88B9B4" w14:textId="77777777" w:rsidR="00B84C71" w:rsidRPr="001626AE" w:rsidRDefault="00B84C71" w:rsidP="00B84C71">
      <w:pPr>
        <w:pStyle w:val="ad"/>
      </w:pPr>
      <w:r w:rsidRPr="001626AE">
        <w:t>class NotificationFilterOptions</w:t>
      </w:r>
    </w:p>
    <w:p w14:paraId="7148F99E" w14:textId="77777777" w:rsidR="00B84C71" w:rsidRPr="001626AE" w:rsidRDefault="00B84C71" w:rsidP="00B84C71">
      <w:pPr>
        <w:pStyle w:val="ad"/>
      </w:pPr>
      <w:r w:rsidRPr="001626AE">
        <w:t>{</w:t>
      </w:r>
    </w:p>
    <w:p w14:paraId="179D0A54" w14:textId="77777777" w:rsidR="00B84C71" w:rsidRPr="001626AE" w:rsidRDefault="00B84C71" w:rsidP="00B84C71">
      <w:pPr>
        <w:pStyle w:val="ad"/>
      </w:pPr>
      <w:r w:rsidRPr="001626AE">
        <w:t xml:space="preserve">    public bool? IsRead { get; set; }</w:t>
      </w:r>
    </w:p>
    <w:p w14:paraId="7EA1E997" w14:textId="77777777" w:rsidR="00B84C71" w:rsidRPr="00640046" w:rsidRDefault="00B84C71" w:rsidP="00B84C71">
      <w:pPr>
        <w:pStyle w:val="ad"/>
      </w:pPr>
      <w:r w:rsidRPr="001626AE">
        <w:t xml:space="preserve">    public NotificationType[]? Types { get; set; } // </w:t>
      </w:r>
      <w:r>
        <w:t>список</w:t>
      </w:r>
      <w:r w:rsidRPr="001626AE">
        <w:t xml:space="preserve"> </w:t>
      </w:r>
      <w:r>
        <w:t>нужных</w:t>
      </w:r>
      <w:r w:rsidRPr="001626AE">
        <w:t xml:space="preserve"> </w:t>
      </w:r>
      <w:r>
        <w:t>типов</w:t>
      </w:r>
    </w:p>
    <w:p w14:paraId="248B4516" w14:textId="77777777" w:rsidR="00B84C71" w:rsidRPr="004553A6" w:rsidRDefault="00B84C71" w:rsidP="00B84C71">
      <w:pPr>
        <w:pStyle w:val="ad"/>
      </w:pPr>
      <w:r w:rsidRPr="004553A6">
        <w:t xml:space="preserve">    </w:t>
      </w:r>
      <w:r>
        <w:t xml:space="preserve">public </w:t>
      </w:r>
      <w:r w:rsidRPr="001626AE">
        <w:t>string?</w:t>
      </w:r>
      <w:r>
        <w:t xml:space="preserve"> SearchText </w:t>
      </w:r>
      <w:r w:rsidRPr="001626AE">
        <w:t>{ get; set; }</w:t>
      </w:r>
    </w:p>
    <w:p w14:paraId="0DE620F5" w14:textId="77777777" w:rsidR="00B84C71" w:rsidRPr="001626AE" w:rsidRDefault="00B84C71" w:rsidP="00B84C71">
      <w:pPr>
        <w:pStyle w:val="ad"/>
      </w:pPr>
      <w:r w:rsidRPr="001626AE">
        <w:t xml:space="preserve">    public int? MinPriority { get; set; }</w:t>
      </w:r>
    </w:p>
    <w:p w14:paraId="508B00D0" w14:textId="5700F24B" w:rsidR="00B84C71" w:rsidRPr="006138AA" w:rsidRDefault="00B84C71" w:rsidP="00B84C71">
      <w:pPr>
        <w:pStyle w:val="ad"/>
      </w:pPr>
      <w:r w:rsidRPr="001626AE">
        <w:t xml:space="preserve">    public </w:t>
      </w:r>
      <w:r w:rsidR="00220C36">
        <w:t>Sort</w:t>
      </w:r>
      <w:r w:rsidR="00E65CD4" w:rsidRPr="001626AE">
        <w:t>Notification</w:t>
      </w:r>
      <w:r w:rsidR="00E65CD4">
        <w:t>By</w:t>
      </w:r>
      <w:r w:rsidRPr="001626AE">
        <w:t xml:space="preserve">? SortBy { get; set; } // </w:t>
      </w:r>
      <w:r>
        <w:rPr>
          <w:lang w:val="ru-RU"/>
        </w:rPr>
        <w:t>по</w:t>
      </w:r>
      <w:r>
        <w:t xml:space="preserve"> </w:t>
      </w:r>
      <w:r w:rsidRPr="001626AE">
        <w:t xml:space="preserve">Date, Priority, </w:t>
      </w:r>
      <w:r>
        <w:t>Title</w:t>
      </w:r>
    </w:p>
    <w:p w14:paraId="7FAB1309" w14:textId="77777777" w:rsidR="00B84C71" w:rsidRPr="001626AE" w:rsidRDefault="00B84C71" w:rsidP="00B84C71">
      <w:pPr>
        <w:pStyle w:val="ad"/>
      </w:pPr>
      <w:r w:rsidRPr="001626AE">
        <w:t xml:space="preserve">    public bool Descending { get; set; }</w:t>
      </w:r>
    </w:p>
    <w:p w14:paraId="61063A8D" w14:textId="77777777" w:rsidR="00B84C71" w:rsidRPr="00CA70AA" w:rsidRDefault="00B84C71" w:rsidP="00B84C71">
      <w:pPr>
        <w:pStyle w:val="ad"/>
        <w:rPr>
          <w:lang w:val="ru-RU"/>
        </w:rPr>
      </w:pPr>
      <w:r w:rsidRPr="00CA70AA">
        <w:rPr>
          <w:lang w:val="ru-RU"/>
        </w:rPr>
        <w:t>}</w:t>
      </w:r>
    </w:p>
    <w:p w14:paraId="47011DD8" w14:textId="77777777" w:rsidR="00B84C71" w:rsidRPr="00CA70AA" w:rsidRDefault="00B84C71" w:rsidP="00B84C71">
      <w:r>
        <w:t xml:space="preserve">При разработке старайтесь придерживаться принципам качества кода и </w:t>
      </w:r>
      <w:r>
        <w:rPr>
          <w:lang w:val="en-US"/>
        </w:rPr>
        <w:t>SOLID</w:t>
      </w:r>
      <w:r>
        <w:t>.</w:t>
      </w:r>
    </w:p>
    <w:p w14:paraId="5DB26519" w14:textId="77777777" w:rsidR="00195B7A" w:rsidRDefault="00E249E0" w:rsidP="003F3537">
      <w:pPr>
        <w:pStyle w:val="2"/>
        <w:numPr>
          <w:ilvl w:val="2"/>
          <w:numId w:val="6"/>
        </w:numPr>
      </w:pPr>
      <w:r>
        <w:t xml:space="preserve">Отправить </w:t>
      </w:r>
      <w:r w:rsidR="006A0A08">
        <w:t xml:space="preserve">изменения в </w:t>
      </w:r>
      <w:r w:rsidR="006A0A08">
        <w:rPr>
          <w:lang w:val="en-US"/>
        </w:rPr>
        <w:t>GitHub</w:t>
      </w:r>
      <w:r w:rsidR="006A0A08" w:rsidRPr="00195B7A">
        <w:t xml:space="preserve"> </w:t>
      </w:r>
      <w:r w:rsidR="006A0A08">
        <w:t>и создать</w:t>
      </w:r>
      <w:r w:rsidR="006A0A08" w:rsidRPr="00195B7A">
        <w:t xml:space="preserve"> </w:t>
      </w:r>
      <w:r w:rsidR="006A0A08">
        <w:t xml:space="preserve">новый </w:t>
      </w:r>
      <w:r w:rsidR="006A0A08">
        <w:rPr>
          <w:lang w:val="en-US"/>
        </w:rPr>
        <w:t>pull</w:t>
      </w:r>
      <w:r w:rsidR="006A0A08" w:rsidRPr="00195B7A">
        <w:t>-</w:t>
      </w:r>
      <w:r w:rsidR="006A0A08">
        <w:rPr>
          <w:lang w:val="en-US"/>
        </w:rPr>
        <w:t>request</w:t>
      </w:r>
      <w:r w:rsidR="00B84C71">
        <w:t>.</w:t>
      </w:r>
      <w:r w:rsidR="00195B7A">
        <w:t xml:space="preserve"> </w:t>
      </w:r>
    </w:p>
    <w:p w14:paraId="2FD52832" w14:textId="3E039E4D" w:rsidR="003F3537" w:rsidRDefault="003F3537" w:rsidP="00B84C71">
      <w:pPr>
        <w:pStyle w:val="2"/>
      </w:pPr>
      <w:r>
        <w:t xml:space="preserve">Выполнение </w:t>
      </w:r>
      <w:r>
        <w:t>инспектирования</w:t>
      </w:r>
    </w:p>
    <w:p w14:paraId="3AB6E380" w14:textId="6F3C507E" w:rsidR="003F3537" w:rsidRDefault="003F3537" w:rsidP="003F3537">
      <w:pPr>
        <w:pStyle w:val="2"/>
        <w:numPr>
          <w:ilvl w:val="2"/>
          <w:numId w:val="6"/>
        </w:numPr>
      </w:pPr>
      <w:r>
        <w:t xml:space="preserve">Откройте </w:t>
      </w:r>
      <w:r w:rsidR="00C050AB">
        <w:t>публичный репозиторий проекта другого студента</w:t>
      </w:r>
      <w:r w:rsidR="00012CA3">
        <w:t xml:space="preserve"> и изучите его </w:t>
      </w:r>
      <w:r w:rsidR="00012CA3">
        <w:rPr>
          <w:lang w:val="en-US"/>
        </w:rPr>
        <w:t>pull</w:t>
      </w:r>
      <w:r w:rsidR="00012CA3" w:rsidRPr="00012CA3">
        <w:t>-</w:t>
      </w:r>
      <w:r w:rsidR="00012CA3">
        <w:rPr>
          <w:lang w:val="en-US"/>
        </w:rPr>
        <w:t>request</w:t>
      </w:r>
      <w:r w:rsidR="0029308C">
        <w:t xml:space="preserve"> и начните </w:t>
      </w:r>
      <w:r w:rsidR="0029308C">
        <w:rPr>
          <w:lang w:val="en-US"/>
        </w:rPr>
        <w:t>review</w:t>
      </w:r>
      <w:r w:rsidR="00EA7AE1">
        <w:t>.</w:t>
      </w:r>
    </w:p>
    <w:p w14:paraId="68D945F1" w14:textId="77777777" w:rsidR="00B84C71" w:rsidRDefault="00B84C71" w:rsidP="00012CA3">
      <w:pPr>
        <w:pStyle w:val="2"/>
        <w:numPr>
          <w:ilvl w:val="2"/>
          <w:numId w:val="6"/>
        </w:numPr>
      </w:pPr>
      <w:r>
        <w:t>Оцените выбранные разработчиком архитектуру метода и стратегию подхода к фильтрации, сортировке.</w:t>
      </w:r>
    </w:p>
    <w:p w14:paraId="725D2A54" w14:textId="77777777" w:rsidR="00B84C71" w:rsidRDefault="00B84C71" w:rsidP="00012CA3">
      <w:pPr>
        <w:pStyle w:val="2"/>
        <w:numPr>
          <w:ilvl w:val="2"/>
          <w:numId w:val="6"/>
        </w:numPr>
      </w:pPr>
      <w:r>
        <w:t xml:space="preserve">Оцените наличие или отсутствие дефектов в разрабатываемом коде, таких как неполная/неверная реализация заданных требований, отсутствие логических проверок на </w:t>
      </w:r>
      <w:r>
        <w:rPr>
          <w:lang w:val="en-US"/>
        </w:rPr>
        <w:t>null</w:t>
      </w:r>
      <w:r w:rsidRPr="005C0E43">
        <w:t xml:space="preserve"> </w:t>
      </w:r>
      <w:r>
        <w:t>и т.д.</w:t>
      </w:r>
    </w:p>
    <w:p w14:paraId="7B2DDB69" w14:textId="77777777" w:rsidR="00B84C71" w:rsidRDefault="00B84C71" w:rsidP="00012CA3">
      <w:pPr>
        <w:pStyle w:val="2"/>
        <w:numPr>
          <w:ilvl w:val="2"/>
          <w:numId w:val="6"/>
        </w:numPr>
      </w:pPr>
      <w:r>
        <w:t xml:space="preserve">Оцените соответствие кода метода принципам </w:t>
      </w:r>
      <w:r>
        <w:rPr>
          <w:lang w:val="en-US"/>
        </w:rPr>
        <w:t>SOLID</w:t>
      </w:r>
      <w:r>
        <w:t xml:space="preserve"> и тестируемость программного кода.</w:t>
      </w:r>
    </w:p>
    <w:p w14:paraId="294757F0" w14:textId="547C6E8F" w:rsidR="00B84C71" w:rsidRPr="00F0357F" w:rsidRDefault="00B84C71" w:rsidP="00B84C71">
      <w:pPr>
        <w:pStyle w:val="2"/>
      </w:pPr>
      <w:r>
        <w:t>Сделайте вывод исходя из оценок,</w:t>
      </w:r>
      <w:r w:rsidR="00780EAF" w:rsidRPr="00780EAF">
        <w:t xml:space="preserve"> </w:t>
      </w:r>
      <w:r w:rsidR="00780EAF">
        <w:t xml:space="preserve">укажите результат </w:t>
      </w:r>
      <w:r w:rsidR="00780EAF">
        <w:t>инспектирования</w:t>
      </w:r>
      <w:r w:rsidR="00B61370">
        <w:t xml:space="preserve"> в репозитории</w:t>
      </w:r>
      <w:r>
        <w:t>.</w:t>
      </w:r>
    </w:p>
    <w:p w14:paraId="3105515A" w14:textId="77777777" w:rsidR="00B84C71" w:rsidRPr="004A1A84" w:rsidRDefault="00B84C71" w:rsidP="00B84C71">
      <w:pPr>
        <w:pStyle w:val="1"/>
      </w:pPr>
      <w:r w:rsidRPr="004A1A84">
        <w:t>Порядок выполнения работы</w:t>
      </w:r>
    </w:p>
    <w:p w14:paraId="340EC842" w14:textId="77777777" w:rsidR="00B84C71" w:rsidRDefault="00B84C71" w:rsidP="00B84C71">
      <w:pPr>
        <w:pStyle w:val="2"/>
      </w:pPr>
      <w:r w:rsidRPr="004A1A84">
        <w:t>П</w:t>
      </w:r>
      <w:r>
        <w:t>овторить теоретический материал п. 3.1</w:t>
      </w:r>
      <w:r w:rsidRPr="00D228E8">
        <w:t>;</w:t>
      </w:r>
    </w:p>
    <w:p w14:paraId="3625484B" w14:textId="7F793779" w:rsidR="00B84C71" w:rsidRDefault="00B84C71" w:rsidP="00B84C71">
      <w:pPr>
        <w:pStyle w:val="2"/>
      </w:pPr>
      <w:r>
        <w:t>Выполнить задание п. 5.1</w:t>
      </w:r>
      <w:r w:rsidR="00B61370">
        <w:t>-5.3</w:t>
      </w:r>
      <w:r w:rsidRPr="00954E68">
        <w:t>;</w:t>
      </w:r>
    </w:p>
    <w:p w14:paraId="4F53478D" w14:textId="77777777" w:rsidR="00B84C71" w:rsidRPr="008B4D7F" w:rsidRDefault="00B84C71" w:rsidP="00B84C71">
      <w:pPr>
        <w:pStyle w:val="2"/>
      </w:pPr>
      <w:r>
        <w:t>Ответить на контрольные вопросы п.</w:t>
      </w:r>
      <w:r w:rsidRPr="00397767">
        <w:t xml:space="preserve"> </w:t>
      </w:r>
      <w:r>
        <w:t>8;</w:t>
      </w:r>
    </w:p>
    <w:p w14:paraId="48ECD20D" w14:textId="77777777" w:rsidR="00B84C71" w:rsidRPr="00AD5EB6" w:rsidRDefault="00B84C71" w:rsidP="00B84C71">
      <w:pPr>
        <w:pStyle w:val="2"/>
      </w:pPr>
      <w:r>
        <w:t>Заполнить</w:t>
      </w:r>
      <w:r w:rsidRPr="00AD5EB6">
        <w:t xml:space="preserve"> отчет</w:t>
      </w:r>
      <w:r>
        <w:t xml:space="preserve"> п.</w:t>
      </w:r>
      <w:r>
        <w:rPr>
          <w:lang w:val="en-US"/>
        </w:rPr>
        <w:t xml:space="preserve"> </w:t>
      </w:r>
      <w:r>
        <w:t>7</w:t>
      </w:r>
      <w:r w:rsidRPr="00AD5EB6">
        <w:t>.</w:t>
      </w:r>
    </w:p>
    <w:p w14:paraId="404310CB" w14:textId="77777777" w:rsidR="00B84C71" w:rsidRPr="00AD5EB6" w:rsidRDefault="00B84C71" w:rsidP="00B84C71">
      <w:pPr>
        <w:pStyle w:val="1"/>
      </w:pPr>
      <w:r w:rsidRPr="00AD5EB6">
        <w:t>Содержание отчета</w:t>
      </w:r>
    </w:p>
    <w:p w14:paraId="67E80DF1" w14:textId="77777777" w:rsidR="00B84C71" w:rsidRDefault="00B84C71" w:rsidP="00B84C71">
      <w:pPr>
        <w:pStyle w:val="2"/>
      </w:pPr>
      <w:r>
        <w:t>Титульный лист</w:t>
      </w:r>
      <w:r w:rsidRPr="00BA40B3">
        <w:t>;</w:t>
      </w:r>
    </w:p>
    <w:p w14:paraId="4C6BBA5B" w14:textId="77777777" w:rsidR="00B84C71" w:rsidRPr="00391E32" w:rsidRDefault="00B84C71" w:rsidP="00B84C71">
      <w:pPr>
        <w:pStyle w:val="2"/>
      </w:pPr>
      <w:r>
        <w:t>Цель работы;</w:t>
      </w:r>
    </w:p>
    <w:p w14:paraId="5BD90CCC" w14:textId="77777777" w:rsidR="00B84C71" w:rsidRPr="00AD5EB6" w:rsidRDefault="00B84C71" w:rsidP="00B84C71">
      <w:pPr>
        <w:pStyle w:val="2"/>
      </w:pPr>
      <w:r w:rsidRPr="00AD5EB6">
        <w:t>Ответы на контрольные вопр</w:t>
      </w:r>
      <w:r>
        <w:t>осы п. 6.3</w:t>
      </w:r>
      <w:r w:rsidRPr="00BA40B3">
        <w:t>;</w:t>
      </w:r>
    </w:p>
    <w:p w14:paraId="30CCE2D9" w14:textId="77777777" w:rsidR="00B84C71" w:rsidRDefault="00B84C71" w:rsidP="00B84C71">
      <w:pPr>
        <w:pStyle w:val="2"/>
      </w:pPr>
      <w:r w:rsidRPr="00AD5EB6">
        <w:t>Вывод по проделанной работе.</w:t>
      </w:r>
    </w:p>
    <w:p w14:paraId="3F277886" w14:textId="77777777" w:rsidR="00B84C71" w:rsidRPr="000B6785" w:rsidRDefault="00B84C71" w:rsidP="00B84C71">
      <w:pPr>
        <w:pStyle w:val="1"/>
      </w:pPr>
      <w:r>
        <w:lastRenderedPageBreak/>
        <w:t>Контрольные вопросы</w:t>
      </w:r>
    </w:p>
    <w:p w14:paraId="6847706A" w14:textId="77777777" w:rsidR="00B84C71" w:rsidRPr="008B5BF7" w:rsidRDefault="00B84C71" w:rsidP="00B84C71">
      <w:pPr>
        <w:pStyle w:val="2"/>
        <w:rPr>
          <w:bCs w:val="0"/>
        </w:rPr>
      </w:pPr>
      <w:r w:rsidRPr="008B5BF7">
        <w:t>Какие основные техники инспектирования кода существуют?</w:t>
      </w:r>
    </w:p>
    <w:p w14:paraId="17B07424" w14:textId="77777777" w:rsidR="00B84C71" w:rsidRPr="008B5BF7" w:rsidRDefault="00B84C71" w:rsidP="00B84C71">
      <w:pPr>
        <w:pStyle w:val="2"/>
        <w:rPr>
          <w:bCs w:val="0"/>
        </w:rPr>
      </w:pPr>
      <w:r>
        <w:t xml:space="preserve">Что такое принципы </w:t>
      </w:r>
      <w:r>
        <w:rPr>
          <w:lang w:val="en-US"/>
        </w:rPr>
        <w:t>SOLID</w:t>
      </w:r>
      <w:r>
        <w:t>?</w:t>
      </w:r>
    </w:p>
    <w:p w14:paraId="478B23D5" w14:textId="725F364F" w:rsidR="00B84C71" w:rsidRPr="00B84C71" w:rsidRDefault="00B84C71" w:rsidP="00B84C71">
      <w:pPr>
        <w:pStyle w:val="2"/>
      </w:pPr>
      <w:r w:rsidRPr="008B5BF7">
        <w:t>Какие ошибки можно предотвратить при помощи инспектирования кода?</w:t>
      </w:r>
    </w:p>
    <w:sectPr w:rsidR="00B84C71" w:rsidRPr="00B84C71" w:rsidSect="00E1232F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45C82" w14:textId="77777777" w:rsidR="00EA7AE1" w:rsidRDefault="00EA7AE1">
      <w:r>
        <w:separator/>
      </w:r>
    </w:p>
  </w:endnote>
  <w:endnote w:type="continuationSeparator" w:id="0">
    <w:p w14:paraId="47BCDD31" w14:textId="77777777" w:rsidR="00EA7AE1" w:rsidRDefault="00EA7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06B08" w14:textId="61EFFB48" w:rsidR="00E1232F" w:rsidRDefault="00E1232F" w:rsidP="00B84C71">
    <w:pPr>
      <w:pStyle w:val="af0"/>
      <w:ind w:firstLine="0"/>
    </w:pPr>
  </w:p>
  <w:p w14:paraId="43E7000D" w14:textId="77777777" w:rsidR="00E1232F" w:rsidRDefault="00E1232F" w:rsidP="00B84C71">
    <w:pPr>
      <w:pStyle w:val="af0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197EE" w14:textId="77777777" w:rsidR="00EA7AE1" w:rsidRDefault="00EA7AE1">
      <w:r>
        <w:separator/>
      </w:r>
    </w:p>
  </w:footnote>
  <w:footnote w:type="continuationSeparator" w:id="0">
    <w:p w14:paraId="1D86794A" w14:textId="77777777" w:rsidR="00EA7AE1" w:rsidRDefault="00EA7A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91248"/>
    <w:multiLevelType w:val="hybridMultilevel"/>
    <w:tmpl w:val="0AE691B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68BC61E4"/>
    <w:numStyleLink w:val="a"/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</w:num>
  <w:num w:numId="7" w16cid:durableId="596641917">
    <w:abstractNumId w:val="1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26349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28"/>
    <w:rsid w:val="00012CA3"/>
    <w:rsid w:val="00055311"/>
    <w:rsid w:val="00070FAF"/>
    <w:rsid w:val="000C009A"/>
    <w:rsid w:val="000C6A30"/>
    <w:rsid w:val="00146F83"/>
    <w:rsid w:val="0018259A"/>
    <w:rsid w:val="00195B7A"/>
    <w:rsid w:val="001974B9"/>
    <w:rsid w:val="001D691E"/>
    <w:rsid w:val="001E32F3"/>
    <w:rsid w:val="00220C36"/>
    <w:rsid w:val="00261B0A"/>
    <w:rsid w:val="00271E47"/>
    <w:rsid w:val="0029308C"/>
    <w:rsid w:val="002B26AD"/>
    <w:rsid w:val="002D76EF"/>
    <w:rsid w:val="003A6CB7"/>
    <w:rsid w:val="003E2CFB"/>
    <w:rsid w:val="003F3537"/>
    <w:rsid w:val="00407B31"/>
    <w:rsid w:val="004A368A"/>
    <w:rsid w:val="004B2B9F"/>
    <w:rsid w:val="004D6E1E"/>
    <w:rsid w:val="00525605"/>
    <w:rsid w:val="00561CDB"/>
    <w:rsid w:val="006328BF"/>
    <w:rsid w:val="00643A46"/>
    <w:rsid w:val="0064455E"/>
    <w:rsid w:val="00693BA2"/>
    <w:rsid w:val="006A0A08"/>
    <w:rsid w:val="006E2B52"/>
    <w:rsid w:val="006E5869"/>
    <w:rsid w:val="00724B9A"/>
    <w:rsid w:val="007337DE"/>
    <w:rsid w:val="007505B0"/>
    <w:rsid w:val="00780EAF"/>
    <w:rsid w:val="00805365"/>
    <w:rsid w:val="00814C20"/>
    <w:rsid w:val="008823E4"/>
    <w:rsid w:val="008F6C6E"/>
    <w:rsid w:val="00925158"/>
    <w:rsid w:val="00957D0F"/>
    <w:rsid w:val="00961CD7"/>
    <w:rsid w:val="009B5B50"/>
    <w:rsid w:val="009D1196"/>
    <w:rsid w:val="00A4155B"/>
    <w:rsid w:val="00A52292"/>
    <w:rsid w:val="00A7632F"/>
    <w:rsid w:val="00AD25E5"/>
    <w:rsid w:val="00B35CEA"/>
    <w:rsid w:val="00B475BC"/>
    <w:rsid w:val="00B61370"/>
    <w:rsid w:val="00B66928"/>
    <w:rsid w:val="00B84C71"/>
    <w:rsid w:val="00BE1E98"/>
    <w:rsid w:val="00BF6A27"/>
    <w:rsid w:val="00C016C1"/>
    <w:rsid w:val="00C050AB"/>
    <w:rsid w:val="00CF0E87"/>
    <w:rsid w:val="00D05542"/>
    <w:rsid w:val="00D452D0"/>
    <w:rsid w:val="00D66C75"/>
    <w:rsid w:val="00DD0E95"/>
    <w:rsid w:val="00E01507"/>
    <w:rsid w:val="00E1232F"/>
    <w:rsid w:val="00E249E0"/>
    <w:rsid w:val="00E30281"/>
    <w:rsid w:val="00E65989"/>
    <w:rsid w:val="00E65CD4"/>
    <w:rsid w:val="00EA7AE1"/>
    <w:rsid w:val="00EC6454"/>
    <w:rsid w:val="00EE187F"/>
    <w:rsid w:val="00F7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008EF5"/>
  <w15:chartTrackingRefBased/>
  <w15:docId w15:val="{34E10B03-A916-47D3-A85E-B6CC1DFF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84C71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B66928"/>
    <w:rPr>
      <w:color w:val="467886" w:themeColor="hyperlink"/>
      <w:u w:val="single"/>
    </w:rPr>
  </w:style>
  <w:style w:type="paragraph" w:styleId="af0">
    <w:name w:val="footer"/>
    <w:basedOn w:val="a0"/>
    <w:link w:val="af1"/>
    <w:uiPriority w:val="99"/>
    <w:unhideWhenUsed/>
    <w:rsid w:val="00E1232F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rsid w:val="00E1232F"/>
  </w:style>
  <w:style w:type="table" w:styleId="af2">
    <w:name w:val="Table Grid"/>
    <w:basedOn w:val="a2"/>
    <w:uiPriority w:val="39"/>
    <w:rsid w:val="00D05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0"/>
    <w:link w:val="af4"/>
    <w:uiPriority w:val="99"/>
    <w:unhideWhenUsed/>
    <w:rsid w:val="00B84C71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1"/>
    <w:link w:val="af3"/>
    <w:uiPriority w:val="99"/>
    <w:rsid w:val="00B84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.lanbook.com/book/48133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44</TotalTime>
  <Pages>3</Pages>
  <Words>448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50</cp:revision>
  <dcterms:created xsi:type="dcterms:W3CDTF">2025-09-09T16:17:00Z</dcterms:created>
  <dcterms:modified xsi:type="dcterms:W3CDTF">2025-11-05T15:23:00Z</dcterms:modified>
</cp:coreProperties>
</file>