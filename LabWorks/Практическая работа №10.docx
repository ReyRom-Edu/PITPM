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4A36D" w14:textId="35EA9AD0" w:rsidR="00014892" w:rsidRPr="00F252F9" w:rsidRDefault="009C1118" w:rsidP="00014892">
      <w:pPr>
        <w:pStyle w:val="10"/>
      </w:pPr>
      <w:bookmarkStart w:id="0" w:name="_Toc198937033"/>
      <w:r>
        <w:t>Практическая</w:t>
      </w:r>
      <w:r w:rsidR="00014892" w:rsidRPr="00D02D0F">
        <w:t xml:space="preserve"> работ</w:t>
      </w:r>
      <w:r w:rsidR="00014892">
        <w:t>а №</w:t>
      </w:r>
      <w:r>
        <w:t>10</w:t>
      </w:r>
      <w:r w:rsidR="00014892">
        <w:br/>
      </w:r>
      <w:bookmarkEnd w:id="0"/>
      <w:r w:rsidR="00B73CD9" w:rsidRPr="00B73CD9">
        <w:rPr>
          <w:rFonts w:eastAsiaTheme="majorEastAsia" w:cstheme="majorBidi"/>
          <w:szCs w:val="28"/>
        </w:rPr>
        <w:t>Оформление документации на программные средства с использованием инструментальных средств</w:t>
      </w:r>
    </w:p>
    <w:p w14:paraId="35AE526F" w14:textId="77777777" w:rsidR="00014892" w:rsidRPr="00A279EE" w:rsidRDefault="00014892" w:rsidP="00014892">
      <w:pPr>
        <w:pStyle w:val="1"/>
        <w:numPr>
          <w:ilvl w:val="0"/>
          <w:numId w:val="23"/>
        </w:numPr>
        <w:rPr>
          <w:color w:val="000000" w:themeColor="text1"/>
        </w:rPr>
      </w:pPr>
      <w:r w:rsidRPr="00A279EE">
        <w:rPr>
          <w:color w:val="000000" w:themeColor="text1"/>
        </w:rPr>
        <w:t>Цель работы</w:t>
      </w:r>
    </w:p>
    <w:p w14:paraId="7B9D2AE3" w14:textId="72AE98C5" w:rsidR="00014892" w:rsidRPr="00A279EE" w:rsidRDefault="00014892" w:rsidP="00014892">
      <w:pPr>
        <w:pStyle w:val="2"/>
        <w:rPr>
          <w:color w:val="000000" w:themeColor="text1"/>
        </w:rPr>
      </w:pPr>
      <w:r w:rsidRPr="00A279EE">
        <w:rPr>
          <w:color w:val="000000" w:themeColor="text1"/>
        </w:rPr>
        <w:t xml:space="preserve">Познакомиться с процессом </w:t>
      </w:r>
      <w:r w:rsidR="00FB7282" w:rsidRPr="00F10461">
        <w:rPr>
          <w:rFonts w:eastAsia="Times New Roman"/>
          <w:spacing w:val="-6"/>
          <w:lang w:eastAsia="ru-RU"/>
        </w:rPr>
        <w:t xml:space="preserve">оформления </w:t>
      </w:r>
      <w:r w:rsidR="00FB7282" w:rsidRPr="003E1DF5">
        <w:rPr>
          <w:rFonts w:eastAsia="Times New Roman"/>
          <w:spacing w:val="-6"/>
          <w:lang w:eastAsia="ru-RU"/>
        </w:rPr>
        <w:t>документации на программные средства с использованием инструментальных средств</w:t>
      </w:r>
      <w:r w:rsidR="00FB7282" w:rsidRPr="00F10461">
        <w:rPr>
          <w:rFonts w:eastAsia="Times New Roman"/>
          <w:spacing w:val="-6"/>
          <w:lang w:eastAsia="ru-RU"/>
        </w:rPr>
        <w:t>.</w:t>
      </w:r>
    </w:p>
    <w:p w14:paraId="57833A01" w14:textId="77777777" w:rsidR="00014892" w:rsidRPr="00A279EE" w:rsidRDefault="00014892" w:rsidP="00014892">
      <w:pPr>
        <w:pStyle w:val="1"/>
        <w:rPr>
          <w:color w:val="000000" w:themeColor="text1"/>
        </w:rPr>
      </w:pPr>
      <w:r w:rsidRPr="00A279EE">
        <w:rPr>
          <w:color w:val="000000" w:themeColor="text1"/>
        </w:rPr>
        <w:t>Литература</w:t>
      </w:r>
    </w:p>
    <w:p w14:paraId="3B32205B" w14:textId="1AC38762" w:rsidR="00014892" w:rsidRPr="00046753" w:rsidRDefault="00014892" w:rsidP="00FB7282">
      <w:pPr>
        <w:pStyle w:val="2"/>
        <w:rPr>
          <w:color w:val="000000" w:themeColor="text1"/>
        </w:rPr>
      </w:pPr>
      <w:r w:rsidRPr="00046753">
        <w:t xml:space="preserve">Гагарина, Л. Г. Технология разработки программного обеспечения : учебное пособие / Л.Г. Гагарина, Е.В. Кокорева, Б.Д. Сидорова-Виснадул ; под ред. Л.Г. Гагариной. — Москва : ФОРУМ : ИНФРА-М, 2025. — 400 с. — (Среднее профессиональное образование). - ISBN 978-5-8199-0812-9. - Текст : электронный. - URL: </w:t>
      </w:r>
      <w:hyperlink r:id="rId7" w:history="1">
        <w:r w:rsidRPr="00046753">
          <w:rPr>
            <w:rStyle w:val="af"/>
          </w:rPr>
          <w:t>https://znanium.ru/catalog/product/2183867</w:t>
        </w:r>
      </w:hyperlink>
      <w:r w:rsidRPr="00046753">
        <w:t xml:space="preserve"> – Режим доступа: по подписке.</w:t>
      </w:r>
    </w:p>
    <w:p w14:paraId="0D101675" w14:textId="77777777" w:rsidR="00014892" w:rsidRPr="00A279EE" w:rsidRDefault="00014892" w:rsidP="00014892">
      <w:pPr>
        <w:pStyle w:val="1"/>
        <w:rPr>
          <w:color w:val="000000" w:themeColor="text1"/>
        </w:rPr>
      </w:pPr>
      <w:r w:rsidRPr="00A279EE">
        <w:rPr>
          <w:color w:val="000000" w:themeColor="text1"/>
        </w:rPr>
        <w:t>Подготовка к работе</w:t>
      </w:r>
    </w:p>
    <w:p w14:paraId="3D3A4059" w14:textId="77777777" w:rsidR="00014892" w:rsidRPr="00A279EE" w:rsidRDefault="00014892" w:rsidP="00014892">
      <w:pPr>
        <w:pStyle w:val="2"/>
        <w:rPr>
          <w:color w:val="000000" w:themeColor="text1"/>
        </w:rPr>
      </w:pPr>
      <w:r w:rsidRPr="00A279EE">
        <w:rPr>
          <w:color w:val="000000" w:themeColor="text1"/>
        </w:rPr>
        <w:t>Повторить теоретический материал (см. п.2).</w:t>
      </w:r>
    </w:p>
    <w:p w14:paraId="7EC378DC" w14:textId="77777777" w:rsidR="00014892" w:rsidRPr="00A279EE" w:rsidRDefault="00014892" w:rsidP="00014892">
      <w:pPr>
        <w:pStyle w:val="2"/>
        <w:rPr>
          <w:color w:val="000000" w:themeColor="text1"/>
        </w:rPr>
      </w:pPr>
      <w:r w:rsidRPr="00A279EE">
        <w:rPr>
          <w:color w:val="000000" w:themeColor="text1"/>
        </w:rPr>
        <w:t>Изучить описание лабораторной работы.</w:t>
      </w:r>
    </w:p>
    <w:p w14:paraId="2C008AA8" w14:textId="77777777" w:rsidR="00014892" w:rsidRPr="00A279EE" w:rsidRDefault="00014892" w:rsidP="00014892">
      <w:pPr>
        <w:pStyle w:val="1"/>
        <w:rPr>
          <w:color w:val="000000" w:themeColor="text1"/>
        </w:rPr>
      </w:pPr>
      <w:r w:rsidRPr="00A279EE">
        <w:rPr>
          <w:color w:val="000000" w:themeColor="text1"/>
        </w:rPr>
        <w:t>Основное оборудование</w:t>
      </w:r>
    </w:p>
    <w:p w14:paraId="2BD416E4" w14:textId="77777777" w:rsidR="00014892" w:rsidRPr="00A279EE" w:rsidRDefault="00014892" w:rsidP="00014892">
      <w:pPr>
        <w:pStyle w:val="2"/>
        <w:rPr>
          <w:color w:val="000000" w:themeColor="text1"/>
        </w:rPr>
      </w:pPr>
      <w:r w:rsidRPr="00A279EE">
        <w:rPr>
          <w:color w:val="000000" w:themeColor="text1"/>
        </w:rPr>
        <w:t xml:space="preserve"> Персональный компьютер.</w:t>
      </w:r>
    </w:p>
    <w:p w14:paraId="027EE3BA" w14:textId="77777777" w:rsidR="00014892" w:rsidRDefault="00014892" w:rsidP="00014892">
      <w:pPr>
        <w:pStyle w:val="1"/>
        <w:rPr>
          <w:color w:val="000000" w:themeColor="text1"/>
        </w:rPr>
      </w:pPr>
      <w:r w:rsidRPr="00A279EE">
        <w:rPr>
          <w:color w:val="000000" w:themeColor="text1"/>
        </w:rPr>
        <w:t>Задание</w:t>
      </w:r>
    </w:p>
    <w:p w14:paraId="16F5B180" w14:textId="6B6423FC" w:rsidR="00014892" w:rsidRPr="00027C22" w:rsidRDefault="00027C22" w:rsidP="008D13C2">
      <w:pPr>
        <w:pStyle w:val="2"/>
      </w:pPr>
      <w:r>
        <w:t xml:space="preserve">Создание проекта </w:t>
      </w:r>
      <w:r>
        <w:rPr>
          <w:lang w:val="en-US"/>
        </w:rPr>
        <w:t>API</w:t>
      </w:r>
    </w:p>
    <w:p w14:paraId="421F5180" w14:textId="051B5684" w:rsidR="0000217E" w:rsidRPr="0000217E" w:rsidRDefault="003D2862" w:rsidP="0000217E">
      <w:pPr>
        <w:pStyle w:val="2"/>
        <w:numPr>
          <w:ilvl w:val="2"/>
          <w:numId w:val="6"/>
        </w:numPr>
      </w:pPr>
      <w:r>
        <w:t>Создать проект</w:t>
      </w:r>
      <w:r w:rsidR="0000217E" w:rsidRPr="0000217E">
        <w:t xml:space="preserve"> </w:t>
      </w:r>
      <w:r w:rsidR="0000217E">
        <w:rPr>
          <w:lang w:val="en-US"/>
        </w:rPr>
        <w:t>Web</w:t>
      </w:r>
      <w:r w:rsidR="0000217E" w:rsidRPr="0000217E">
        <w:t>-</w:t>
      </w:r>
      <w:r w:rsidR="0000217E">
        <w:rPr>
          <w:lang w:val="en-US"/>
        </w:rPr>
        <w:t>API</w:t>
      </w:r>
      <w:r w:rsidR="0000217E" w:rsidRPr="0000217E">
        <w:t xml:space="preserve"> </w:t>
      </w:r>
      <w:r w:rsidR="0000217E">
        <w:rPr>
          <w:lang w:val="en-US"/>
        </w:rPr>
        <w:t>ASP</w:t>
      </w:r>
      <w:r w:rsidR="0000217E" w:rsidRPr="0000217E">
        <w:t>.</w:t>
      </w:r>
      <w:r w:rsidR="0000217E">
        <w:rPr>
          <w:lang w:val="en-US"/>
        </w:rPr>
        <w:t>NET</w:t>
      </w:r>
      <w:r w:rsidR="0000217E" w:rsidRPr="0000217E">
        <w:t xml:space="preserve"> </w:t>
      </w:r>
      <w:r w:rsidR="0000217E">
        <w:rPr>
          <w:lang w:val="en-US"/>
        </w:rPr>
        <w:t>Core</w:t>
      </w:r>
      <w:r w:rsidR="0000217E" w:rsidRPr="0000217E">
        <w:t xml:space="preserve"> (</w:t>
      </w:r>
      <w:r w:rsidR="0000217E">
        <w:t>Майкрософт</w:t>
      </w:r>
      <w:r w:rsidR="0000217E" w:rsidRPr="0000217E">
        <w:t>)</w:t>
      </w:r>
    </w:p>
    <w:p w14:paraId="20B67E71" w14:textId="1EC43432" w:rsidR="0000217E" w:rsidRDefault="0000217E" w:rsidP="006F1956">
      <w:pPr>
        <w:pStyle w:val="2"/>
        <w:numPr>
          <w:ilvl w:val="3"/>
          <w:numId w:val="6"/>
        </w:numPr>
      </w:pPr>
      <w:r>
        <w:t>У</w:t>
      </w:r>
      <w:r w:rsidR="006E23CC">
        <w:t xml:space="preserve">брать галочку с пункта «Настроить для </w:t>
      </w:r>
      <w:r w:rsidR="006E23CC">
        <w:rPr>
          <w:lang w:val="en-US"/>
        </w:rPr>
        <w:t>Https</w:t>
      </w:r>
      <w:r w:rsidR="006E23CC">
        <w:t>»</w:t>
      </w:r>
      <w:r w:rsidR="00711769" w:rsidRPr="00711769">
        <w:t xml:space="preserve">, </w:t>
      </w:r>
      <w:r w:rsidR="00711769">
        <w:t xml:space="preserve">установить галочку у пунктов «Включить поддержку </w:t>
      </w:r>
      <w:r w:rsidR="00711769">
        <w:rPr>
          <w:lang w:val="en-US"/>
        </w:rPr>
        <w:t>OpenApi</w:t>
      </w:r>
      <w:r w:rsidR="00711769">
        <w:t>» и «</w:t>
      </w:r>
      <w:r w:rsidR="00171FE1">
        <w:t>Использовать контроллеры</w:t>
      </w:r>
      <w:r w:rsidR="00711769">
        <w:t>»</w:t>
      </w:r>
    </w:p>
    <w:p w14:paraId="40C43EAC" w14:textId="1E1D135E" w:rsidR="008F4586" w:rsidRDefault="00E14E6D" w:rsidP="0000217E">
      <w:pPr>
        <w:pStyle w:val="2"/>
        <w:numPr>
          <w:ilvl w:val="2"/>
          <w:numId w:val="6"/>
        </w:numPr>
      </w:pPr>
      <w:r>
        <w:t>Добавить в проект</w:t>
      </w:r>
      <w:r w:rsidR="006F1956">
        <w:t xml:space="preserve"> контроллер для работы со списком </w:t>
      </w:r>
      <w:r w:rsidR="00F231CE">
        <w:t>задач: добавление</w:t>
      </w:r>
      <w:r w:rsidR="007439A4">
        <w:t xml:space="preserve"> задач, удаление задач, получение всех задач, </w:t>
      </w:r>
      <w:r w:rsidR="00DC1D7B">
        <w:t xml:space="preserve">получение задачи по </w:t>
      </w:r>
      <w:r w:rsidR="00DC1D7B">
        <w:rPr>
          <w:lang w:val="en-US"/>
        </w:rPr>
        <w:t>id</w:t>
      </w:r>
      <w:r w:rsidR="00DC1D7B" w:rsidRPr="00DC1D7B">
        <w:t>.</w:t>
      </w:r>
      <w:r w:rsidR="00DC1D7B">
        <w:t xml:space="preserve"> Модель задачи должна содержать: </w:t>
      </w:r>
      <w:r w:rsidR="00DC1D7B">
        <w:rPr>
          <w:lang w:val="en-US"/>
        </w:rPr>
        <w:t>id</w:t>
      </w:r>
      <w:r w:rsidR="00DC1D7B" w:rsidRPr="00B62F4E">
        <w:t xml:space="preserve">, </w:t>
      </w:r>
      <w:r w:rsidR="00DC1D7B">
        <w:t>название, описание</w:t>
      </w:r>
      <w:r w:rsidR="00B62F4E">
        <w:t xml:space="preserve">, </w:t>
      </w:r>
      <w:r w:rsidR="00DC1D7B">
        <w:t>срок</w:t>
      </w:r>
      <w:r w:rsidR="00B62F4E">
        <w:t xml:space="preserve"> и статус</w:t>
      </w:r>
      <w:r w:rsidR="00117752">
        <w:t xml:space="preserve"> (</w:t>
      </w:r>
      <w:r w:rsidR="00117752">
        <w:rPr>
          <w:lang w:val="en-US"/>
        </w:rPr>
        <w:t>Enum</w:t>
      </w:r>
      <w:r w:rsidR="00117752">
        <w:t>)</w:t>
      </w:r>
      <w:r w:rsidR="00DC1D7B">
        <w:t>.</w:t>
      </w:r>
    </w:p>
    <w:p w14:paraId="41E2ADBB" w14:textId="7626B148" w:rsidR="003E68C2" w:rsidRPr="00C70E9F" w:rsidRDefault="009449F0" w:rsidP="0000217E">
      <w:pPr>
        <w:pStyle w:val="2"/>
        <w:numPr>
          <w:ilvl w:val="2"/>
          <w:numId w:val="6"/>
        </w:numPr>
      </w:pPr>
      <w:r>
        <w:t xml:space="preserve">Добавить в проект </w:t>
      </w:r>
      <w:r w:rsidR="008D308F">
        <w:rPr>
          <w:lang w:val="en-US"/>
        </w:rPr>
        <w:t>MinimalApi</w:t>
      </w:r>
      <w:r w:rsidR="008D308F" w:rsidRPr="008D308F">
        <w:t>-</w:t>
      </w:r>
      <w:r w:rsidR="008D308F">
        <w:rPr>
          <w:lang w:val="en-US"/>
        </w:rPr>
        <w:t>Endpoint</w:t>
      </w:r>
      <w:r w:rsidR="001D1BA2" w:rsidRPr="001D1BA2">
        <w:t xml:space="preserve"> (</w:t>
      </w:r>
      <w:r w:rsidR="001D1BA2">
        <w:rPr>
          <w:lang w:val="en-US"/>
        </w:rPr>
        <w:t>app</w:t>
      </w:r>
      <w:r w:rsidR="001D1BA2" w:rsidRPr="001D1BA2">
        <w:t>.</w:t>
      </w:r>
      <w:r w:rsidR="001D1BA2">
        <w:rPr>
          <w:lang w:val="en-US"/>
        </w:rPr>
        <w:t>MapGet</w:t>
      </w:r>
      <w:r w:rsidR="001D1BA2" w:rsidRPr="001D1BA2">
        <w:t xml:space="preserve"> </w:t>
      </w:r>
      <w:r w:rsidR="001D1BA2">
        <w:t xml:space="preserve">в </w:t>
      </w:r>
      <w:r w:rsidR="001D1BA2">
        <w:rPr>
          <w:lang w:val="en-US"/>
        </w:rPr>
        <w:t>Program</w:t>
      </w:r>
      <w:r w:rsidR="001D1BA2" w:rsidRPr="001D1BA2">
        <w:t>.</w:t>
      </w:r>
      <w:r w:rsidR="001D1BA2">
        <w:rPr>
          <w:lang w:val="en-US"/>
        </w:rPr>
        <w:t>cs</w:t>
      </w:r>
      <w:r w:rsidR="001D1BA2" w:rsidRPr="001D1BA2">
        <w:t>)</w:t>
      </w:r>
      <w:r w:rsidR="008D308F" w:rsidRPr="008D308F">
        <w:t xml:space="preserve"> </w:t>
      </w:r>
      <w:r w:rsidR="008D308F">
        <w:t>«/</w:t>
      </w:r>
      <w:r w:rsidR="008D308F">
        <w:rPr>
          <w:lang w:val="en-US"/>
        </w:rPr>
        <w:t>health</w:t>
      </w:r>
      <w:r w:rsidR="008D308F">
        <w:t xml:space="preserve">» для проверки </w:t>
      </w:r>
      <w:r w:rsidR="001D1BA2">
        <w:t xml:space="preserve">состояния </w:t>
      </w:r>
      <w:r w:rsidR="001D1BA2">
        <w:rPr>
          <w:lang w:val="en-US"/>
        </w:rPr>
        <w:t>Api</w:t>
      </w:r>
      <w:r w:rsidR="001D1BA2" w:rsidRPr="001D1BA2">
        <w:t>.</w:t>
      </w:r>
    </w:p>
    <w:p w14:paraId="6F4976C0" w14:textId="248D4F95" w:rsidR="00C6224C" w:rsidRPr="00C6224C" w:rsidRDefault="00A23A74" w:rsidP="00C6224C">
      <w:pPr>
        <w:pStyle w:val="2"/>
        <w:numPr>
          <w:ilvl w:val="2"/>
          <w:numId w:val="6"/>
        </w:numPr>
      </w:pPr>
      <w:r>
        <w:t xml:space="preserve">Добавить в проект </w:t>
      </w:r>
      <w:r>
        <w:rPr>
          <w:lang w:val="en-US"/>
        </w:rPr>
        <w:t>MinimalApi</w:t>
      </w:r>
      <w:r w:rsidRPr="008D308F">
        <w:t>-</w:t>
      </w:r>
      <w:r>
        <w:rPr>
          <w:lang w:val="en-US"/>
        </w:rPr>
        <w:t>Endpoint</w:t>
      </w:r>
      <w:r w:rsidRPr="001D1BA2">
        <w:t xml:space="preserve"> </w:t>
      </w:r>
      <w:r>
        <w:t>для поиска задач</w:t>
      </w:r>
      <w:r w:rsidR="00E54E14">
        <w:t>, срок которых находится в пределах промежутка переданных в параметрах дат</w:t>
      </w:r>
      <w:r w:rsidRPr="001D1BA2">
        <w:t>.</w:t>
      </w:r>
    </w:p>
    <w:p w14:paraId="5239C70A" w14:textId="6A259A56" w:rsidR="00C6224C" w:rsidRPr="00C6224C" w:rsidRDefault="00A23A74" w:rsidP="00C6224C">
      <w:pPr>
        <w:ind w:firstLine="567"/>
        <w:jc w:val="both"/>
        <w:rPr>
          <w:b/>
          <w:bCs/>
        </w:rPr>
      </w:pPr>
      <w:r w:rsidRPr="00C6224C">
        <w:rPr>
          <w:b/>
          <w:bCs/>
        </w:rPr>
        <w:t xml:space="preserve">В ответах использовать различные варианты </w:t>
      </w:r>
      <w:r w:rsidRPr="00C6224C">
        <w:rPr>
          <w:b/>
          <w:bCs/>
          <w:lang w:val="en-US"/>
        </w:rPr>
        <w:t>http</w:t>
      </w:r>
      <w:r w:rsidRPr="00C6224C">
        <w:rPr>
          <w:b/>
          <w:bCs/>
        </w:rPr>
        <w:t>-ответов в запросах (</w:t>
      </w:r>
      <w:r w:rsidRPr="00C6224C">
        <w:rPr>
          <w:b/>
          <w:bCs/>
          <w:lang w:val="en-US"/>
        </w:rPr>
        <w:t>Ok</w:t>
      </w:r>
      <w:r w:rsidRPr="00C6224C">
        <w:rPr>
          <w:b/>
          <w:bCs/>
        </w:rPr>
        <w:t xml:space="preserve">, </w:t>
      </w:r>
      <w:r w:rsidRPr="00C6224C">
        <w:rPr>
          <w:b/>
          <w:bCs/>
          <w:lang w:val="en-US"/>
        </w:rPr>
        <w:t>Created</w:t>
      </w:r>
      <w:r w:rsidRPr="00C6224C">
        <w:rPr>
          <w:b/>
          <w:bCs/>
        </w:rPr>
        <w:t xml:space="preserve">, </w:t>
      </w:r>
      <w:r w:rsidRPr="00C6224C">
        <w:rPr>
          <w:b/>
          <w:bCs/>
          <w:lang w:val="en-US"/>
        </w:rPr>
        <w:t>Not</w:t>
      </w:r>
      <w:r w:rsidRPr="00C6224C">
        <w:rPr>
          <w:b/>
          <w:bCs/>
        </w:rPr>
        <w:t xml:space="preserve"> </w:t>
      </w:r>
      <w:r w:rsidRPr="00C6224C">
        <w:rPr>
          <w:b/>
          <w:bCs/>
          <w:lang w:val="en-US"/>
        </w:rPr>
        <w:t>Found</w:t>
      </w:r>
      <w:r w:rsidRPr="00C6224C">
        <w:rPr>
          <w:b/>
          <w:bCs/>
        </w:rPr>
        <w:t xml:space="preserve">, </w:t>
      </w:r>
      <w:r w:rsidRPr="00C6224C">
        <w:rPr>
          <w:b/>
          <w:bCs/>
          <w:lang w:val="en-US"/>
        </w:rPr>
        <w:t>Bad</w:t>
      </w:r>
      <w:r w:rsidRPr="00C6224C">
        <w:rPr>
          <w:b/>
          <w:bCs/>
        </w:rPr>
        <w:t xml:space="preserve"> </w:t>
      </w:r>
      <w:r w:rsidRPr="00C6224C">
        <w:rPr>
          <w:b/>
          <w:bCs/>
          <w:lang w:val="en-US"/>
        </w:rPr>
        <w:t>Request</w:t>
      </w:r>
      <w:r w:rsidRPr="00C6224C">
        <w:rPr>
          <w:b/>
          <w:bCs/>
        </w:rPr>
        <w:t xml:space="preserve">) </w:t>
      </w:r>
    </w:p>
    <w:p w14:paraId="510D4337" w14:textId="16B00B3C" w:rsidR="00C70E9F" w:rsidRPr="00467154" w:rsidRDefault="00467154" w:rsidP="00C6224C">
      <w:pPr>
        <w:pStyle w:val="2"/>
      </w:pPr>
      <w:r>
        <w:t xml:space="preserve">Документирование </w:t>
      </w:r>
      <w:r>
        <w:rPr>
          <w:lang w:val="en-US"/>
        </w:rPr>
        <w:t>XML</w:t>
      </w:r>
    </w:p>
    <w:p w14:paraId="5326C507" w14:textId="3AACC8FE" w:rsidR="00885977" w:rsidRDefault="00467154" w:rsidP="00885977">
      <w:pPr>
        <w:pStyle w:val="2"/>
        <w:numPr>
          <w:ilvl w:val="2"/>
          <w:numId w:val="6"/>
        </w:numPr>
      </w:pPr>
      <w:r>
        <w:t xml:space="preserve">Добавить </w:t>
      </w:r>
      <w:r>
        <w:rPr>
          <w:lang w:val="en-US"/>
        </w:rPr>
        <w:t>XML</w:t>
      </w:r>
      <w:r w:rsidRPr="00467154">
        <w:t>-</w:t>
      </w:r>
      <w:r>
        <w:t>комментарии для всех методов в контроллерах</w:t>
      </w:r>
      <w:r w:rsidR="00885977">
        <w:t xml:space="preserve"> и моделей данных</w:t>
      </w:r>
      <w:r w:rsidR="00636553">
        <w:t>, а также всех публичных элементов</w:t>
      </w:r>
      <w:r w:rsidR="00885977">
        <w:t>.</w:t>
      </w:r>
    </w:p>
    <w:p w14:paraId="45729344" w14:textId="2695B8BA" w:rsidR="00885977" w:rsidRDefault="00885977" w:rsidP="00885977">
      <w:pPr>
        <w:pStyle w:val="2"/>
        <w:numPr>
          <w:ilvl w:val="2"/>
          <w:numId w:val="6"/>
        </w:numPr>
      </w:pPr>
      <w:r>
        <w:t xml:space="preserve">Включить </w:t>
      </w:r>
      <w:r w:rsidR="00530B7E">
        <w:t xml:space="preserve">сохранение файла </w:t>
      </w:r>
      <w:r w:rsidR="00530B7E">
        <w:rPr>
          <w:lang w:val="en-US"/>
        </w:rPr>
        <w:t>XML</w:t>
      </w:r>
      <w:r w:rsidR="00530B7E" w:rsidRPr="00530B7E">
        <w:t>-</w:t>
      </w:r>
      <w:r w:rsidR="00530B7E">
        <w:t>документации в параметрах проекта</w:t>
      </w:r>
      <w:r w:rsidR="00D86FE6">
        <w:t xml:space="preserve"> (Свойства – Сборка – Выходные данные)</w:t>
      </w:r>
    </w:p>
    <w:p w14:paraId="2282FFA3" w14:textId="6EE387D8" w:rsidR="00AE6570" w:rsidRPr="00AE6570" w:rsidRDefault="00AE6570" w:rsidP="00AE6570">
      <w:pPr>
        <w:pStyle w:val="2"/>
      </w:pPr>
      <w:r>
        <w:t xml:space="preserve">Документирование </w:t>
      </w:r>
      <w:r>
        <w:rPr>
          <w:lang w:val="en-US"/>
        </w:rPr>
        <w:t>Api</w:t>
      </w:r>
    </w:p>
    <w:p w14:paraId="7AD19E0F" w14:textId="01B51701" w:rsidR="00AE6570" w:rsidRPr="00A57AA0" w:rsidRDefault="00BE4E60" w:rsidP="00AE6570">
      <w:pPr>
        <w:pStyle w:val="2"/>
        <w:numPr>
          <w:ilvl w:val="2"/>
          <w:numId w:val="6"/>
        </w:numPr>
      </w:pPr>
      <w:r>
        <w:lastRenderedPageBreak/>
        <w:t xml:space="preserve">Изменить код добавления сервиса </w:t>
      </w:r>
      <w:r>
        <w:rPr>
          <w:lang w:val="en-US"/>
        </w:rPr>
        <w:t>Swagger</w:t>
      </w:r>
      <w:r w:rsidR="00D844D6">
        <w:t>, добавив туда настройки</w:t>
      </w:r>
      <w:r w:rsidR="00A57AA0" w:rsidRPr="00A57AA0">
        <w:t>:</w:t>
      </w:r>
    </w:p>
    <w:p w14:paraId="3303FECE" w14:textId="77777777" w:rsidR="005872DC" w:rsidRPr="005872DC" w:rsidRDefault="005872DC" w:rsidP="005872DC">
      <w:pPr>
        <w:pStyle w:val="ad"/>
      </w:pPr>
      <w:r w:rsidRPr="005872DC">
        <w:t>builder.Services.AddSwaggerGen(options =&gt;</w:t>
      </w:r>
    </w:p>
    <w:p w14:paraId="590EDAA4" w14:textId="3B52EFB1" w:rsidR="005872DC" w:rsidRPr="005872DC" w:rsidRDefault="005872DC" w:rsidP="005872DC">
      <w:pPr>
        <w:pStyle w:val="ad"/>
      </w:pPr>
      <w:r w:rsidRPr="005872DC">
        <w:t>{</w:t>
      </w:r>
    </w:p>
    <w:p w14:paraId="48C99E0A" w14:textId="5612E713" w:rsidR="00A57AA0" w:rsidRDefault="005872DC" w:rsidP="00A57AA0">
      <w:pPr>
        <w:pStyle w:val="ad"/>
      </w:pPr>
      <w:r w:rsidRPr="005872DC">
        <w:t xml:space="preserve">    </w:t>
      </w:r>
      <w:r w:rsidR="00A57AA0">
        <w:t>options.SwaggerDoc("v1", new OpenApiInfo</w:t>
      </w:r>
    </w:p>
    <w:p w14:paraId="79C0B5E1" w14:textId="6C567C54" w:rsidR="00A57AA0" w:rsidRPr="009F0969" w:rsidRDefault="005872DC" w:rsidP="00A57AA0">
      <w:pPr>
        <w:pStyle w:val="ad"/>
      </w:pPr>
      <w:r w:rsidRPr="009F0969">
        <w:t xml:space="preserve">    </w:t>
      </w:r>
      <w:r w:rsidR="00A57AA0" w:rsidRPr="009F0969">
        <w:t>{</w:t>
      </w:r>
    </w:p>
    <w:p w14:paraId="710E672E" w14:textId="53941B1F" w:rsidR="00A57AA0" w:rsidRPr="009F0969" w:rsidRDefault="00A57AA0" w:rsidP="00A57AA0">
      <w:pPr>
        <w:pStyle w:val="ad"/>
      </w:pPr>
      <w:r w:rsidRPr="009F0969">
        <w:t xml:space="preserve">    </w:t>
      </w:r>
      <w:r w:rsidR="005872DC" w:rsidRPr="009F0969">
        <w:t xml:space="preserve">    </w:t>
      </w:r>
      <w:r>
        <w:t>Title</w:t>
      </w:r>
      <w:r w:rsidRPr="009F0969">
        <w:t xml:space="preserve"> = "</w:t>
      </w:r>
      <w:r w:rsidR="005872DC">
        <w:rPr>
          <w:lang w:val="ru-RU"/>
        </w:rPr>
        <w:t>Наименование</w:t>
      </w:r>
      <w:r w:rsidRPr="009F0969">
        <w:t>",</w:t>
      </w:r>
    </w:p>
    <w:p w14:paraId="50994606" w14:textId="11C17FC0" w:rsidR="00A57AA0" w:rsidRPr="009F0969" w:rsidRDefault="00A57AA0" w:rsidP="00A57AA0">
      <w:pPr>
        <w:pStyle w:val="ad"/>
      </w:pPr>
      <w:r w:rsidRPr="009F0969">
        <w:t xml:space="preserve">    </w:t>
      </w:r>
      <w:r w:rsidR="005872DC" w:rsidRPr="009F0969">
        <w:t xml:space="preserve">    </w:t>
      </w:r>
      <w:r>
        <w:t>Version</w:t>
      </w:r>
      <w:r w:rsidRPr="009F0969">
        <w:t xml:space="preserve"> = "</w:t>
      </w:r>
      <w:r>
        <w:t>v</w:t>
      </w:r>
      <w:r w:rsidRPr="009F0969">
        <w:t>1",</w:t>
      </w:r>
    </w:p>
    <w:p w14:paraId="232026D4" w14:textId="06CDC57C" w:rsidR="00A57AA0" w:rsidRDefault="00A57AA0" w:rsidP="00A57AA0">
      <w:pPr>
        <w:pStyle w:val="ad"/>
      </w:pPr>
      <w:r w:rsidRPr="009F0969">
        <w:t xml:space="preserve">    </w:t>
      </w:r>
      <w:r w:rsidR="005872DC" w:rsidRPr="009F0969">
        <w:t xml:space="preserve">    </w:t>
      </w:r>
      <w:r>
        <w:t>Description</w:t>
      </w:r>
      <w:r w:rsidRPr="009F0969">
        <w:t xml:space="preserve"> = "</w:t>
      </w:r>
      <w:r w:rsidR="00934569">
        <w:rPr>
          <w:lang w:val="ru-RU"/>
        </w:rPr>
        <w:t>Описание</w:t>
      </w:r>
      <w:r>
        <w:t>",</w:t>
      </w:r>
    </w:p>
    <w:p w14:paraId="237E53E8" w14:textId="335FF919" w:rsidR="00A57AA0" w:rsidRDefault="00A57AA0" w:rsidP="00A57AA0">
      <w:pPr>
        <w:pStyle w:val="ad"/>
      </w:pPr>
      <w:r>
        <w:t xml:space="preserve">    </w:t>
      </w:r>
      <w:r w:rsidR="005872DC" w:rsidRPr="005872DC">
        <w:t xml:space="preserve">    </w:t>
      </w:r>
      <w:r>
        <w:t>Contact = new OpenApiContact</w:t>
      </w:r>
    </w:p>
    <w:p w14:paraId="4065AA4C" w14:textId="4FA9CCEA" w:rsidR="00A57AA0" w:rsidRDefault="00A57AA0" w:rsidP="00A57AA0">
      <w:pPr>
        <w:pStyle w:val="ad"/>
      </w:pPr>
      <w:r>
        <w:t xml:space="preserve">    </w:t>
      </w:r>
      <w:r w:rsidR="005872DC" w:rsidRPr="005872DC">
        <w:t xml:space="preserve">    </w:t>
      </w:r>
      <w:r>
        <w:t>{</w:t>
      </w:r>
    </w:p>
    <w:p w14:paraId="1742F63C" w14:textId="51FB3C87" w:rsidR="00A57AA0" w:rsidRDefault="00A57AA0" w:rsidP="00A57AA0">
      <w:pPr>
        <w:pStyle w:val="ad"/>
      </w:pPr>
      <w:r>
        <w:t xml:space="preserve">        </w:t>
      </w:r>
      <w:r w:rsidR="005872DC" w:rsidRPr="005872DC">
        <w:t xml:space="preserve">    </w:t>
      </w:r>
      <w:r>
        <w:t>Name = "Разработчик",</w:t>
      </w:r>
    </w:p>
    <w:p w14:paraId="7EED205A" w14:textId="620DF257" w:rsidR="00A57AA0" w:rsidRPr="009F0969" w:rsidRDefault="00A57AA0" w:rsidP="00A57AA0">
      <w:pPr>
        <w:pStyle w:val="ad"/>
      </w:pPr>
      <w:r>
        <w:t xml:space="preserve">        </w:t>
      </w:r>
      <w:r w:rsidR="005872DC" w:rsidRPr="005872DC">
        <w:t xml:space="preserve">    </w:t>
      </w:r>
      <w:r>
        <w:t>Email = "dev@example.com"</w:t>
      </w:r>
      <w:r w:rsidR="00884C15" w:rsidRPr="009F0969">
        <w:t>,</w:t>
      </w:r>
    </w:p>
    <w:p w14:paraId="3DCE7A4B" w14:textId="0DC455E3" w:rsidR="00884C15" w:rsidRPr="00884C15" w:rsidRDefault="00884C15" w:rsidP="00A57AA0">
      <w:pPr>
        <w:pStyle w:val="ad"/>
      </w:pPr>
      <w:r w:rsidRPr="00884C15">
        <w:t xml:space="preserve">            Url = new Uri("https://example.com/contact")</w:t>
      </w:r>
    </w:p>
    <w:p w14:paraId="69FF249D" w14:textId="6B9FCD20" w:rsidR="00A57AA0" w:rsidRDefault="00A57AA0" w:rsidP="00A57AA0">
      <w:pPr>
        <w:pStyle w:val="ad"/>
      </w:pPr>
      <w:r>
        <w:t xml:space="preserve">    </w:t>
      </w:r>
      <w:r w:rsidR="005872DC" w:rsidRPr="005872DC">
        <w:t xml:space="preserve">    </w:t>
      </w:r>
      <w:r>
        <w:t>},</w:t>
      </w:r>
    </w:p>
    <w:p w14:paraId="7C2C880D" w14:textId="70B465EE" w:rsidR="00A57AA0" w:rsidRDefault="00A57AA0" w:rsidP="00A57AA0">
      <w:pPr>
        <w:pStyle w:val="ad"/>
      </w:pPr>
      <w:r>
        <w:t xml:space="preserve">    </w:t>
      </w:r>
      <w:r w:rsidR="005872DC" w:rsidRPr="005872DC">
        <w:t xml:space="preserve">    </w:t>
      </w:r>
      <w:r>
        <w:t>License = new OpenApiLicense</w:t>
      </w:r>
    </w:p>
    <w:p w14:paraId="536C65F0" w14:textId="27DB226C" w:rsidR="00A57AA0" w:rsidRDefault="00A57AA0" w:rsidP="00A57AA0">
      <w:pPr>
        <w:pStyle w:val="ad"/>
      </w:pPr>
      <w:r>
        <w:t xml:space="preserve">    </w:t>
      </w:r>
      <w:r w:rsidR="005872DC" w:rsidRPr="005872DC">
        <w:t xml:space="preserve">    </w:t>
      </w:r>
      <w:r>
        <w:t>{</w:t>
      </w:r>
    </w:p>
    <w:p w14:paraId="008F94EA" w14:textId="3D4876BE" w:rsidR="00A57AA0" w:rsidRPr="009F0969" w:rsidRDefault="00A57AA0" w:rsidP="00A57AA0">
      <w:pPr>
        <w:pStyle w:val="ad"/>
      </w:pPr>
      <w:r>
        <w:t xml:space="preserve">        </w:t>
      </w:r>
      <w:r w:rsidR="005872DC" w:rsidRPr="005872DC">
        <w:t xml:space="preserve"> </w:t>
      </w:r>
      <w:r w:rsidR="005872DC" w:rsidRPr="009F0969">
        <w:t xml:space="preserve">   </w:t>
      </w:r>
      <w:r>
        <w:t>Name = "</w:t>
      </w:r>
      <w:r w:rsidR="00E87594" w:rsidRPr="00E87594">
        <w:t>Пример лицензии</w:t>
      </w:r>
      <w:r>
        <w:t>"</w:t>
      </w:r>
    </w:p>
    <w:p w14:paraId="5EEAE449" w14:textId="3AB27FCC" w:rsidR="00884C15" w:rsidRPr="00884C15" w:rsidRDefault="00884C15" w:rsidP="00A57AA0">
      <w:pPr>
        <w:pStyle w:val="ad"/>
      </w:pPr>
      <w:r w:rsidRPr="00884C15">
        <w:t xml:space="preserve">            Url = new Uri("https://example.com/license")</w:t>
      </w:r>
    </w:p>
    <w:p w14:paraId="1F5077A1" w14:textId="1EE30B73" w:rsidR="00A57AA0" w:rsidRDefault="00A57AA0" w:rsidP="00A57AA0">
      <w:pPr>
        <w:pStyle w:val="ad"/>
      </w:pPr>
      <w:r>
        <w:t xml:space="preserve">    </w:t>
      </w:r>
      <w:r w:rsidR="005872DC" w:rsidRPr="00884C15">
        <w:t xml:space="preserve">    </w:t>
      </w:r>
      <w:r>
        <w:t>}</w:t>
      </w:r>
    </w:p>
    <w:p w14:paraId="00EB116B" w14:textId="0F3A61FE" w:rsidR="00934569" w:rsidRPr="00934569" w:rsidRDefault="005872DC" w:rsidP="00A57AA0">
      <w:pPr>
        <w:pStyle w:val="ad"/>
        <w:rPr>
          <w:lang w:val="ru-RU"/>
        </w:rPr>
      </w:pPr>
      <w:r>
        <w:rPr>
          <w:lang w:val="ru-RU"/>
        </w:rPr>
        <w:t xml:space="preserve">    </w:t>
      </w:r>
      <w:r w:rsidR="00A57AA0">
        <w:t>});</w:t>
      </w:r>
    </w:p>
    <w:p w14:paraId="3567790C" w14:textId="50D68A12" w:rsidR="005872DC" w:rsidRDefault="00934569" w:rsidP="00A57AA0">
      <w:pPr>
        <w:pStyle w:val="ad"/>
        <w:rPr>
          <w:lang w:val="ru-RU"/>
        </w:rPr>
      </w:pPr>
      <w:r>
        <w:rPr>
          <w:lang w:val="ru-RU"/>
        </w:rPr>
        <w:t xml:space="preserve">    </w:t>
      </w:r>
    </w:p>
    <w:p w14:paraId="3475B285" w14:textId="24371366" w:rsidR="005872DC" w:rsidRDefault="005872DC" w:rsidP="00A57AA0">
      <w:pPr>
        <w:pStyle w:val="ad"/>
        <w:rPr>
          <w:lang w:val="ru-RU"/>
        </w:rPr>
      </w:pPr>
      <w:r>
        <w:t>}</w:t>
      </w:r>
      <w:r w:rsidR="00934569">
        <w:rPr>
          <w:lang w:val="ru-RU"/>
        </w:rPr>
        <w:t>;</w:t>
      </w:r>
    </w:p>
    <w:p w14:paraId="57D03C82" w14:textId="5F6B1911" w:rsidR="00B33C27" w:rsidRDefault="00B33C27" w:rsidP="008F0CA9">
      <w:pPr>
        <w:pStyle w:val="2"/>
        <w:numPr>
          <w:ilvl w:val="2"/>
          <w:numId w:val="6"/>
        </w:numPr>
      </w:pPr>
      <w:r>
        <w:t xml:space="preserve">Изменить описание </w:t>
      </w:r>
      <w:r>
        <w:rPr>
          <w:lang w:val="en-US"/>
        </w:rPr>
        <w:t>Api</w:t>
      </w:r>
      <w:r w:rsidRPr="00800FC6">
        <w:t xml:space="preserve"> </w:t>
      </w:r>
      <w:r w:rsidR="005F3CB7">
        <w:t>в соответствии с предметной областью</w:t>
      </w:r>
      <w:r w:rsidR="00800FC6">
        <w:t>, укажите информацию о контакте и лицензии</w:t>
      </w:r>
      <w:r w:rsidR="005F3CB7">
        <w:t>.</w:t>
      </w:r>
    </w:p>
    <w:p w14:paraId="4E040B3D" w14:textId="18D0E2C6" w:rsidR="008F0CA9" w:rsidRDefault="008F0CA9" w:rsidP="008F0CA9">
      <w:pPr>
        <w:pStyle w:val="2"/>
        <w:numPr>
          <w:ilvl w:val="2"/>
          <w:numId w:val="6"/>
        </w:numPr>
      </w:pPr>
      <w:r>
        <w:t xml:space="preserve">Добавить </w:t>
      </w:r>
      <w:r w:rsidR="008C6CDC">
        <w:t xml:space="preserve">в настройки </w:t>
      </w:r>
      <w:r w:rsidR="008C6CDC">
        <w:rPr>
          <w:lang w:val="en-US"/>
        </w:rPr>
        <w:t>Swagger</w:t>
      </w:r>
      <w:r w:rsidR="008C6CDC" w:rsidRPr="008C6CDC">
        <w:t xml:space="preserve"> </w:t>
      </w:r>
      <w:r w:rsidR="008C6CDC">
        <w:t xml:space="preserve">использование сгенерированного </w:t>
      </w:r>
      <w:r w:rsidR="008C6CDC">
        <w:rPr>
          <w:lang w:val="en-US"/>
        </w:rPr>
        <w:t>XML</w:t>
      </w:r>
      <w:r w:rsidR="008C6CDC" w:rsidRPr="008C6CDC">
        <w:t>-</w:t>
      </w:r>
      <w:r w:rsidR="008C6CDC">
        <w:t>файла документации</w:t>
      </w:r>
      <w:r w:rsidR="000E731D">
        <w:t>:</w:t>
      </w:r>
    </w:p>
    <w:p w14:paraId="1663F361" w14:textId="4A700C3D" w:rsidR="002F12D9" w:rsidRDefault="002F12D9" w:rsidP="002F12D9">
      <w:pPr>
        <w:pStyle w:val="ad"/>
      </w:pPr>
      <w:r>
        <w:t>var xmlPath = Path.Combine(AppContext.BaseDirectory, "</w:t>
      </w:r>
      <w:r>
        <w:rPr>
          <w:lang w:val="ru-RU"/>
        </w:rPr>
        <w:t>Название</w:t>
      </w:r>
      <w:r w:rsidRPr="002F12D9">
        <w:t xml:space="preserve"> </w:t>
      </w:r>
      <w:r>
        <w:rPr>
          <w:lang w:val="ru-RU"/>
        </w:rPr>
        <w:t>проекта</w:t>
      </w:r>
      <w:r>
        <w:t>.xml");</w:t>
      </w:r>
    </w:p>
    <w:p w14:paraId="7C9D4813" w14:textId="4AD9B6AF" w:rsidR="002F12D9" w:rsidRDefault="002F12D9" w:rsidP="002F12D9">
      <w:pPr>
        <w:pStyle w:val="ad"/>
        <w:rPr>
          <w:lang w:val="ru-RU"/>
        </w:rPr>
      </w:pPr>
      <w:r>
        <w:t>options.IncludeXmlComments(xmlPath);</w:t>
      </w:r>
    </w:p>
    <w:p w14:paraId="35A2FEEA" w14:textId="520DB3A9" w:rsidR="008962E2" w:rsidRDefault="008962E2" w:rsidP="008962E2">
      <w:pPr>
        <w:pStyle w:val="2"/>
        <w:numPr>
          <w:ilvl w:val="2"/>
          <w:numId w:val="6"/>
        </w:numPr>
      </w:pPr>
      <w:r>
        <w:t xml:space="preserve">Запустить </w:t>
      </w:r>
      <w:r w:rsidR="000A7B14">
        <w:t xml:space="preserve">проект, проверить, что в </w:t>
      </w:r>
      <w:r w:rsidR="000A7B14">
        <w:rPr>
          <w:lang w:val="en-US"/>
        </w:rPr>
        <w:t>Swagger</w:t>
      </w:r>
      <w:r w:rsidR="00FE05F8" w:rsidRPr="00FE05F8">
        <w:t xml:space="preserve"> </w:t>
      </w:r>
      <w:r w:rsidR="00FE05F8">
        <w:t xml:space="preserve">отображается </w:t>
      </w:r>
      <w:r w:rsidR="00FE05F8">
        <w:rPr>
          <w:lang w:val="en-US"/>
        </w:rPr>
        <w:t>XML</w:t>
      </w:r>
      <w:r w:rsidR="00FE05F8" w:rsidRPr="00FE05F8">
        <w:t>-</w:t>
      </w:r>
      <w:r w:rsidR="00FE05F8">
        <w:t>документация</w:t>
      </w:r>
    </w:p>
    <w:p w14:paraId="39B011CA" w14:textId="28B5D5EB" w:rsidR="00FE05F8" w:rsidRDefault="00F35153" w:rsidP="00FE05F8">
      <w:pPr>
        <w:pStyle w:val="2"/>
      </w:pPr>
      <w:r>
        <w:t xml:space="preserve">Расширенные </w:t>
      </w:r>
      <w:r>
        <w:rPr>
          <w:lang w:val="en-US"/>
        </w:rPr>
        <w:t>XML-</w:t>
      </w:r>
      <w:r>
        <w:t>комментарии</w:t>
      </w:r>
    </w:p>
    <w:p w14:paraId="398747CC" w14:textId="65FC3D84" w:rsidR="00F35153" w:rsidRPr="00004EA8" w:rsidRDefault="00F35153" w:rsidP="00F35153">
      <w:pPr>
        <w:pStyle w:val="2"/>
        <w:numPr>
          <w:ilvl w:val="2"/>
          <w:numId w:val="6"/>
        </w:numPr>
      </w:pPr>
      <w:r>
        <w:t xml:space="preserve">Добавить в </w:t>
      </w:r>
      <w:r w:rsidR="00987B46">
        <w:t>комментарии к методам запросов</w:t>
      </w:r>
      <w:r w:rsidR="00493993">
        <w:t xml:space="preserve"> дополнительную информацию при помощи тегов </w:t>
      </w:r>
      <w:r w:rsidR="00493993" w:rsidRPr="00493993">
        <w:t>&lt;</w:t>
      </w:r>
      <w:r w:rsidR="00493993">
        <w:rPr>
          <w:lang w:val="en-US"/>
        </w:rPr>
        <w:t>remarks</w:t>
      </w:r>
      <w:r w:rsidR="00493993" w:rsidRPr="00493993">
        <w:t>&gt;</w:t>
      </w:r>
      <w:r w:rsidR="000E731D">
        <w:t>, например:</w:t>
      </w:r>
    </w:p>
    <w:p w14:paraId="60CCFC6D" w14:textId="77777777" w:rsidR="00004EA8" w:rsidRDefault="00004EA8" w:rsidP="00004EA8">
      <w:pPr>
        <w:pStyle w:val="ad"/>
      </w:pPr>
      <w:r>
        <w:t>/// &lt;remarks&gt;</w:t>
      </w:r>
    </w:p>
    <w:p w14:paraId="32FCCB06" w14:textId="77777777" w:rsidR="00004EA8" w:rsidRDefault="00004EA8" w:rsidP="00004EA8">
      <w:pPr>
        <w:pStyle w:val="ad"/>
      </w:pPr>
      <w:r>
        <w:t>/// Пример запроса:</w:t>
      </w:r>
    </w:p>
    <w:p w14:paraId="27056E76" w14:textId="77777777" w:rsidR="00004EA8" w:rsidRDefault="00004EA8" w:rsidP="00004EA8">
      <w:pPr>
        <w:pStyle w:val="ad"/>
      </w:pPr>
      <w:r>
        <w:t>///</w:t>
      </w:r>
    </w:p>
    <w:p w14:paraId="166B7112" w14:textId="77777777" w:rsidR="00004EA8" w:rsidRDefault="00004EA8" w:rsidP="00004EA8">
      <w:pPr>
        <w:pStyle w:val="ad"/>
      </w:pPr>
      <w:r>
        <w:t>///     POST /Todo</w:t>
      </w:r>
    </w:p>
    <w:p w14:paraId="32DD8EF7" w14:textId="77777777" w:rsidR="00004EA8" w:rsidRDefault="00004EA8" w:rsidP="00004EA8">
      <w:pPr>
        <w:pStyle w:val="ad"/>
      </w:pPr>
      <w:r>
        <w:t>///     {</w:t>
      </w:r>
    </w:p>
    <w:p w14:paraId="78C261E2" w14:textId="77777777" w:rsidR="00004EA8" w:rsidRDefault="00004EA8" w:rsidP="00004EA8">
      <w:pPr>
        <w:pStyle w:val="ad"/>
      </w:pPr>
      <w:r>
        <w:t xml:space="preserve">///        "id" : 1, </w:t>
      </w:r>
    </w:p>
    <w:p w14:paraId="2B455D57" w14:textId="17671807" w:rsidR="00004EA8" w:rsidRDefault="00004EA8" w:rsidP="00004EA8">
      <w:pPr>
        <w:pStyle w:val="ad"/>
        <w:rPr>
          <w:lang w:val="ru-RU"/>
        </w:rPr>
      </w:pPr>
      <w:r>
        <w:t>///        "name" : "</w:t>
      </w:r>
      <w:r>
        <w:rPr>
          <w:lang w:val="ru-RU"/>
        </w:rPr>
        <w:t>Сделать дело</w:t>
      </w:r>
      <w:r>
        <w:t>",</w:t>
      </w:r>
    </w:p>
    <w:p w14:paraId="5E7566A4" w14:textId="296DD93A" w:rsidR="00004EA8" w:rsidRPr="00004EA8" w:rsidRDefault="00004EA8" w:rsidP="00004EA8">
      <w:pPr>
        <w:pStyle w:val="ad"/>
        <w:rPr>
          <w:lang w:val="ru-RU"/>
        </w:rPr>
      </w:pPr>
      <w:r>
        <w:rPr>
          <w:lang w:val="ru-RU"/>
        </w:rPr>
        <w:t xml:space="preserve">///        </w:t>
      </w:r>
      <w:r w:rsidR="000E731D">
        <w:rPr>
          <w:lang w:val="ru-RU"/>
        </w:rPr>
        <w:t>...</w:t>
      </w:r>
    </w:p>
    <w:p w14:paraId="1F1AAF98" w14:textId="77777777" w:rsidR="00004EA8" w:rsidRDefault="00004EA8" w:rsidP="00004EA8">
      <w:pPr>
        <w:pStyle w:val="ad"/>
      </w:pPr>
      <w:r>
        <w:t>///     }</w:t>
      </w:r>
    </w:p>
    <w:p w14:paraId="3C74E988" w14:textId="6DB17BC9" w:rsidR="00004EA8" w:rsidRDefault="00004EA8" w:rsidP="00004EA8">
      <w:pPr>
        <w:pStyle w:val="ad"/>
        <w:rPr>
          <w:lang w:val="ru-RU"/>
        </w:rPr>
      </w:pPr>
      <w:r>
        <w:t>/// &lt;/remarks&gt;</w:t>
      </w:r>
    </w:p>
    <w:p w14:paraId="29815068" w14:textId="556B0A90" w:rsidR="001758C7" w:rsidRDefault="001758C7" w:rsidP="001758C7">
      <w:pPr>
        <w:pStyle w:val="2"/>
        <w:numPr>
          <w:ilvl w:val="2"/>
          <w:numId w:val="6"/>
        </w:numPr>
      </w:pPr>
      <w:r>
        <w:t xml:space="preserve">Добавить в комментарии к методам запросов информацию о </w:t>
      </w:r>
      <w:r>
        <w:lastRenderedPageBreak/>
        <w:t xml:space="preserve">возможных вариантах ответов при помощи тегов </w:t>
      </w:r>
      <w:r w:rsidRPr="001758C7">
        <w:t>&lt;</w:t>
      </w:r>
      <w:r w:rsidR="00421905">
        <w:rPr>
          <w:lang w:val="en-US"/>
        </w:rPr>
        <w:t>response</w:t>
      </w:r>
      <w:r w:rsidRPr="001758C7">
        <w:t>&gt;</w:t>
      </w:r>
      <w:r w:rsidR="00421905">
        <w:t>, например:</w:t>
      </w:r>
    </w:p>
    <w:p w14:paraId="37631D7E" w14:textId="77777777" w:rsidR="00CC128E" w:rsidRDefault="00CC128E" w:rsidP="00CC128E">
      <w:pPr>
        <w:pStyle w:val="ad"/>
      </w:pPr>
      <w:r>
        <w:t>/// &lt;response code="200"&gt;Успешное выполнение&lt;/response&gt;</w:t>
      </w:r>
    </w:p>
    <w:p w14:paraId="24158EA6" w14:textId="706F45BC" w:rsidR="00421905" w:rsidRDefault="00CC128E" w:rsidP="00CC128E">
      <w:pPr>
        <w:pStyle w:val="ad"/>
      </w:pPr>
      <w:r>
        <w:t>/// &lt;response code="400"&gt;Ошибка API&lt;/response&gt;</w:t>
      </w:r>
    </w:p>
    <w:p w14:paraId="19A853EB" w14:textId="3EA26317" w:rsidR="008D68DF" w:rsidRPr="002E4BFC" w:rsidRDefault="002E4BFC" w:rsidP="008D68DF">
      <w:pPr>
        <w:pStyle w:val="2"/>
      </w:pPr>
      <w:r>
        <w:t xml:space="preserve">Документирование </w:t>
      </w:r>
      <w:r>
        <w:rPr>
          <w:lang w:val="en-US"/>
        </w:rPr>
        <w:t>MinimalApi</w:t>
      </w:r>
    </w:p>
    <w:p w14:paraId="482F4EBA" w14:textId="418AFFF5" w:rsidR="002E4BFC" w:rsidRDefault="00510B0B" w:rsidP="002E4BFC">
      <w:pPr>
        <w:pStyle w:val="2"/>
        <w:numPr>
          <w:ilvl w:val="2"/>
          <w:numId w:val="6"/>
        </w:numPr>
      </w:pPr>
      <w:r>
        <w:t xml:space="preserve">Добавить документацию к методам </w:t>
      </w:r>
      <w:r>
        <w:rPr>
          <w:lang w:val="en-US"/>
        </w:rPr>
        <w:t>MinimalApi</w:t>
      </w:r>
      <w:r w:rsidRPr="00510B0B">
        <w:t xml:space="preserve"> </w:t>
      </w:r>
      <w:r>
        <w:t>при помощи методов</w:t>
      </w:r>
      <w:r w:rsidR="00C3726E">
        <w:t>, например</w:t>
      </w:r>
      <w:r w:rsidR="007A1735">
        <w:t>:</w:t>
      </w:r>
    </w:p>
    <w:p w14:paraId="06F7C39B" w14:textId="6E9A1049" w:rsidR="007A1735" w:rsidRDefault="007A1735" w:rsidP="007A1735">
      <w:pPr>
        <w:pStyle w:val="ad"/>
      </w:pPr>
      <w:r>
        <w:t>.WithName("</w:t>
      </w:r>
      <w:r w:rsidR="00755A66">
        <w:t>Create</w:t>
      </w:r>
      <w:r w:rsidR="007C57BF">
        <w:t>ToDo</w:t>
      </w:r>
      <w:r>
        <w:t>")</w:t>
      </w:r>
    </w:p>
    <w:p w14:paraId="6A17C335" w14:textId="1C328C6B" w:rsidR="007A1735" w:rsidRDefault="007A1735" w:rsidP="007A1735">
      <w:pPr>
        <w:pStyle w:val="ad"/>
      </w:pPr>
      <w:r>
        <w:t>.WithTags("</w:t>
      </w:r>
      <w:r w:rsidR="007C57BF">
        <w:t>ToDo</w:t>
      </w:r>
      <w:r>
        <w:t>s")</w:t>
      </w:r>
    </w:p>
    <w:p w14:paraId="2CA8C769" w14:textId="02FFDF0C" w:rsidR="007A1735" w:rsidRDefault="007A1735" w:rsidP="007A1735">
      <w:pPr>
        <w:pStyle w:val="ad"/>
      </w:pPr>
      <w:r>
        <w:t>.Accepts&lt;</w:t>
      </w:r>
      <w:r w:rsidR="0014380A">
        <w:t>CreateToDo</w:t>
      </w:r>
      <w:r>
        <w:t>Request&gt;("application/json")</w:t>
      </w:r>
    </w:p>
    <w:p w14:paraId="61F6C3FC" w14:textId="195AE503" w:rsidR="007A1735" w:rsidRDefault="007A1735" w:rsidP="007A1735">
      <w:pPr>
        <w:pStyle w:val="ad"/>
      </w:pPr>
      <w:r>
        <w:t>.Produces&lt;</w:t>
      </w:r>
      <w:r w:rsidR="007C57BF">
        <w:t>ToDo</w:t>
      </w:r>
      <w:r>
        <w:t>&gt;(StatusCodes.Status200OK)</w:t>
      </w:r>
    </w:p>
    <w:p w14:paraId="52C98744" w14:textId="77777777" w:rsidR="007A1735" w:rsidRDefault="007A1735" w:rsidP="007A1735">
      <w:pPr>
        <w:pStyle w:val="ad"/>
      </w:pPr>
      <w:r>
        <w:t>.Produces(StatusCodes.Status404NotFound)</w:t>
      </w:r>
    </w:p>
    <w:p w14:paraId="260D9384" w14:textId="77777777" w:rsidR="007E378E" w:rsidRDefault="007E378E" w:rsidP="007E378E">
      <w:pPr>
        <w:pStyle w:val="ad"/>
      </w:pPr>
      <w:r>
        <w:t xml:space="preserve">.WithOpenApi(operation =&gt; </w:t>
      </w:r>
    </w:p>
    <w:p w14:paraId="71E0F6F5" w14:textId="77777777" w:rsidR="007E378E" w:rsidRDefault="007E378E" w:rsidP="007E378E">
      <w:pPr>
        <w:pStyle w:val="ad"/>
      </w:pPr>
      <w:r>
        <w:t>{</w:t>
      </w:r>
    </w:p>
    <w:p w14:paraId="5E6F0432" w14:textId="3E8B772F" w:rsidR="007E378E" w:rsidRDefault="007E378E" w:rsidP="007E378E">
      <w:pPr>
        <w:pStyle w:val="ad"/>
      </w:pPr>
      <w:r>
        <w:t xml:space="preserve">    operation.Summary = "</w:t>
      </w:r>
      <w:r>
        <w:rPr>
          <w:lang w:val="ru-RU"/>
        </w:rPr>
        <w:t>На</w:t>
      </w:r>
      <w:r w:rsidR="004322E4">
        <w:rPr>
          <w:lang w:val="ru-RU"/>
        </w:rPr>
        <w:t>звание</w:t>
      </w:r>
      <w:r>
        <w:t>";</w:t>
      </w:r>
    </w:p>
    <w:p w14:paraId="6400E148" w14:textId="4E8001C4" w:rsidR="007E378E" w:rsidRPr="004322E4" w:rsidRDefault="007E378E" w:rsidP="007E378E">
      <w:pPr>
        <w:pStyle w:val="ad"/>
      </w:pPr>
      <w:r>
        <w:t xml:space="preserve">    operation</w:t>
      </w:r>
      <w:r w:rsidRPr="004322E4">
        <w:t>.</w:t>
      </w:r>
      <w:r>
        <w:t>Description</w:t>
      </w:r>
      <w:r w:rsidRPr="004322E4">
        <w:t xml:space="preserve"> = "</w:t>
      </w:r>
      <w:r w:rsidR="004322E4">
        <w:rPr>
          <w:lang w:val="ru-RU"/>
        </w:rPr>
        <w:t>Описание</w:t>
      </w:r>
      <w:r w:rsidRPr="004322E4">
        <w:t>";</w:t>
      </w:r>
    </w:p>
    <w:p w14:paraId="10CF6F4F" w14:textId="77777777" w:rsidR="007E378E" w:rsidRDefault="007E378E" w:rsidP="007E378E">
      <w:pPr>
        <w:pStyle w:val="ad"/>
      </w:pPr>
      <w:r w:rsidRPr="004322E4">
        <w:t xml:space="preserve">    </w:t>
      </w:r>
      <w:r>
        <w:t>operation.Parameters.Add(</w:t>
      </w:r>
    </w:p>
    <w:p w14:paraId="00EDEF9D" w14:textId="77777777" w:rsidR="007E378E" w:rsidRDefault="007E378E" w:rsidP="007E378E">
      <w:pPr>
        <w:pStyle w:val="ad"/>
      </w:pPr>
      <w:r>
        <w:t xml:space="preserve">        new Microsoft.OpenApi.Models.OpenApiParameter()</w:t>
      </w:r>
    </w:p>
    <w:p w14:paraId="430DF935" w14:textId="77777777" w:rsidR="007E378E" w:rsidRPr="007E378E" w:rsidRDefault="007E378E" w:rsidP="007E378E">
      <w:pPr>
        <w:pStyle w:val="ad"/>
        <w:rPr>
          <w:lang w:val="ru-RU"/>
        </w:rPr>
      </w:pPr>
      <w:r>
        <w:t xml:space="preserve">        </w:t>
      </w:r>
      <w:r w:rsidRPr="007E378E">
        <w:rPr>
          <w:lang w:val="ru-RU"/>
        </w:rPr>
        <w:t>{</w:t>
      </w:r>
    </w:p>
    <w:p w14:paraId="0A1E2F50" w14:textId="77777777" w:rsidR="007E378E" w:rsidRPr="007E378E" w:rsidRDefault="007E378E" w:rsidP="007E378E">
      <w:pPr>
        <w:pStyle w:val="ad"/>
        <w:rPr>
          <w:lang w:val="ru-RU"/>
        </w:rPr>
      </w:pPr>
      <w:r w:rsidRPr="007E378E">
        <w:rPr>
          <w:lang w:val="ru-RU"/>
        </w:rPr>
        <w:t xml:space="preserve">            </w:t>
      </w:r>
      <w:r>
        <w:t>Name</w:t>
      </w:r>
      <w:r w:rsidRPr="007E378E">
        <w:rPr>
          <w:lang w:val="ru-RU"/>
        </w:rPr>
        <w:t xml:space="preserve"> = "Имя параметра",</w:t>
      </w:r>
    </w:p>
    <w:p w14:paraId="4309D2D3" w14:textId="77777777" w:rsidR="007E378E" w:rsidRPr="007E378E" w:rsidRDefault="007E378E" w:rsidP="007E378E">
      <w:pPr>
        <w:pStyle w:val="ad"/>
        <w:rPr>
          <w:lang w:val="ru-RU"/>
        </w:rPr>
      </w:pPr>
      <w:r w:rsidRPr="007E378E">
        <w:rPr>
          <w:lang w:val="ru-RU"/>
        </w:rPr>
        <w:t xml:space="preserve">            </w:t>
      </w:r>
      <w:r>
        <w:t>Description</w:t>
      </w:r>
      <w:r w:rsidRPr="007E378E">
        <w:rPr>
          <w:lang w:val="ru-RU"/>
        </w:rPr>
        <w:t xml:space="preserve"> = "Описание"</w:t>
      </w:r>
    </w:p>
    <w:p w14:paraId="6AE9BC6B" w14:textId="77777777" w:rsidR="007E378E" w:rsidRDefault="007E378E" w:rsidP="007E378E">
      <w:pPr>
        <w:pStyle w:val="ad"/>
      </w:pPr>
      <w:r w:rsidRPr="007E378E">
        <w:rPr>
          <w:lang w:val="ru-RU"/>
        </w:rPr>
        <w:t xml:space="preserve">        </w:t>
      </w:r>
      <w:r>
        <w:t>}</w:t>
      </w:r>
    </w:p>
    <w:p w14:paraId="23EE57EC" w14:textId="77777777" w:rsidR="007E378E" w:rsidRDefault="007E378E" w:rsidP="007E378E">
      <w:pPr>
        <w:pStyle w:val="ad"/>
      </w:pPr>
      <w:r>
        <w:t xml:space="preserve">    );</w:t>
      </w:r>
    </w:p>
    <w:p w14:paraId="09AFC6BD" w14:textId="77777777" w:rsidR="007E378E" w:rsidRDefault="007E378E" w:rsidP="007E378E">
      <w:pPr>
        <w:pStyle w:val="ad"/>
      </w:pPr>
      <w:r>
        <w:t xml:space="preserve">    return operation;</w:t>
      </w:r>
    </w:p>
    <w:p w14:paraId="2ADD3339" w14:textId="3767F782" w:rsidR="007A1735" w:rsidRDefault="007E378E" w:rsidP="007E378E">
      <w:pPr>
        <w:pStyle w:val="ad"/>
      </w:pPr>
      <w:r>
        <w:t>});</w:t>
      </w:r>
    </w:p>
    <w:p w14:paraId="04E39C57" w14:textId="4EA6214A" w:rsidR="008F71B0" w:rsidRDefault="00792221" w:rsidP="00792221">
      <w:pPr>
        <w:pStyle w:val="2"/>
        <w:numPr>
          <w:ilvl w:val="2"/>
          <w:numId w:val="6"/>
        </w:numPr>
      </w:pPr>
      <w:r>
        <w:t xml:space="preserve">Запустить </w:t>
      </w:r>
      <w:r>
        <w:rPr>
          <w:lang w:val="en-US"/>
        </w:rPr>
        <w:t>Api</w:t>
      </w:r>
      <w:r w:rsidRPr="00792221">
        <w:t xml:space="preserve">, </w:t>
      </w:r>
      <w:r>
        <w:t>проверить отображение документации</w:t>
      </w:r>
      <w:r w:rsidR="00DD7E98">
        <w:t>.</w:t>
      </w:r>
    </w:p>
    <w:p w14:paraId="086F8B0D" w14:textId="3FAB9CCC" w:rsidR="00DD7E98" w:rsidRPr="00081B89" w:rsidRDefault="00DD7E98" w:rsidP="00DD7E98">
      <w:pPr>
        <w:pStyle w:val="2"/>
      </w:pPr>
      <w:r>
        <w:t xml:space="preserve">Документирование в </w:t>
      </w:r>
      <w:r>
        <w:rPr>
          <w:lang w:val="en-US"/>
        </w:rPr>
        <w:t>Bruno</w:t>
      </w:r>
      <w:r w:rsidR="00081B89">
        <w:rPr>
          <w:lang w:val="en-US"/>
        </w:rPr>
        <w:t xml:space="preserve"> Api</w:t>
      </w:r>
    </w:p>
    <w:p w14:paraId="7D4D1345" w14:textId="7DF7877A" w:rsidR="00081B89" w:rsidRDefault="00081B89" w:rsidP="00081B89">
      <w:pPr>
        <w:pStyle w:val="2"/>
        <w:numPr>
          <w:ilvl w:val="2"/>
          <w:numId w:val="6"/>
        </w:numPr>
      </w:pPr>
      <w:r>
        <w:t xml:space="preserve">Импортировать </w:t>
      </w:r>
      <w:r>
        <w:rPr>
          <w:lang w:val="en-US"/>
        </w:rPr>
        <w:t>Swagger</w:t>
      </w:r>
      <w:r w:rsidRPr="00081B89">
        <w:t>-</w:t>
      </w:r>
      <w:r>
        <w:t xml:space="preserve">коллекцию в </w:t>
      </w:r>
      <w:r>
        <w:rPr>
          <w:lang w:val="en-US"/>
        </w:rPr>
        <w:t>Bruno</w:t>
      </w:r>
    </w:p>
    <w:p w14:paraId="00DD5D73" w14:textId="27AD5FB2" w:rsidR="007E4605" w:rsidRDefault="007E4605" w:rsidP="00081B89">
      <w:pPr>
        <w:pStyle w:val="2"/>
        <w:numPr>
          <w:ilvl w:val="2"/>
          <w:numId w:val="6"/>
        </w:numPr>
      </w:pPr>
      <w:r>
        <w:t xml:space="preserve">Добавить описания </w:t>
      </w:r>
      <w:r w:rsidR="00260C12">
        <w:t xml:space="preserve">методам </w:t>
      </w:r>
      <w:r w:rsidR="00260C12">
        <w:rPr>
          <w:lang w:val="en-US"/>
        </w:rPr>
        <w:t>Api</w:t>
      </w:r>
      <w:r w:rsidR="00260C12" w:rsidRPr="00260C12">
        <w:t xml:space="preserve">, </w:t>
      </w:r>
      <w:r w:rsidR="00260C12">
        <w:t>сохранить примеры запросов и ответов.</w:t>
      </w:r>
      <w:r w:rsidR="002757DC">
        <w:t xml:space="preserve"> При документировании использовать разметку </w:t>
      </w:r>
      <w:r w:rsidR="00BC1659">
        <w:rPr>
          <w:lang w:val="en-US"/>
        </w:rPr>
        <w:t>MarkDown.</w:t>
      </w:r>
    </w:p>
    <w:p w14:paraId="410C988B" w14:textId="60F54774" w:rsidR="0052452A" w:rsidRPr="0087093D" w:rsidRDefault="0087093D" w:rsidP="00081B89">
      <w:pPr>
        <w:pStyle w:val="2"/>
        <w:numPr>
          <w:ilvl w:val="2"/>
          <w:numId w:val="6"/>
        </w:numPr>
      </w:pPr>
      <w:r>
        <w:t>Экспортировать коллекцию</w:t>
      </w:r>
      <w:r w:rsidRPr="0087093D">
        <w:t xml:space="preserve"> </w:t>
      </w:r>
      <w:r>
        <w:rPr>
          <w:lang w:val="en-US"/>
        </w:rPr>
        <w:t>Bruno</w:t>
      </w:r>
      <w:r>
        <w:t xml:space="preserve"> в виде файла </w:t>
      </w:r>
      <w:r>
        <w:rPr>
          <w:lang w:val="en-US"/>
        </w:rPr>
        <w:t>JSON</w:t>
      </w:r>
    </w:p>
    <w:p w14:paraId="23765FC2" w14:textId="6AFED717" w:rsidR="0087093D" w:rsidRDefault="009829AC" w:rsidP="0087093D">
      <w:pPr>
        <w:pStyle w:val="2"/>
      </w:pPr>
      <w:r>
        <w:t>Генерация документации к коду</w:t>
      </w:r>
    </w:p>
    <w:p w14:paraId="6CB7A849" w14:textId="5DE4A6B0" w:rsidR="009829AC" w:rsidRPr="00C61A7D" w:rsidRDefault="009829AC" w:rsidP="009829AC">
      <w:pPr>
        <w:pStyle w:val="2"/>
        <w:numPr>
          <w:ilvl w:val="2"/>
          <w:numId w:val="6"/>
        </w:numPr>
      </w:pPr>
      <w:r>
        <w:t xml:space="preserve">Установить инструмент </w:t>
      </w:r>
      <w:r>
        <w:rPr>
          <w:lang w:val="en-US"/>
        </w:rPr>
        <w:t>D</w:t>
      </w:r>
      <w:r w:rsidR="00C61A7D">
        <w:rPr>
          <w:lang w:val="en-US"/>
        </w:rPr>
        <w:t>ocFx</w:t>
      </w:r>
      <w:r w:rsidR="00C61A7D" w:rsidRPr="00C61A7D">
        <w:t xml:space="preserve">: </w:t>
      </w:r>
      <w:r w:rsidR="00C61A7D" w:rsidRPr="00C61A7D">
        <w:rPr>
          <w:lang w:val="en-US"/>
        </w:rPr>
        <w:t>dotnet</w:t>
      </w:r>
      <w:r w:rsidR="00C61A7D" w:rsidRPr="00C61A7D">
        <w:t xml:space="preserve"> </w:t>
      </w:r>
      <w:r w:rsidR="00C61A7D" w:rsidRPr="00C61A7D">
        <w:rPr>
          <w:lang w:val="en-US"/>
        </w:rPr>
        <w:t>tool</w:t>
      </w:r>
      <w:r w:rsidR="00C61A7D" w:rsidRPr="00C61A7D">
        <w:t xml:space="preserve"> </w:t>
      </w:r>
      <w:r w:rsidR="00C61A7D" w:rsidRPr="00C61A7D">
        <w:rPr>
          <w:lang w:val="en-US"/>
        </w:rPr>
        <w:t>update</w:t>
      </w:r>
      <w:r w:rsidR="00C61A7D" w:rsidRPr="00C61A7D">
        <w:t xml:space="preserve"> -</w:t>
      </w:r>
      <w:r w:rsidR="00C61A7D" w:rsidRPr="00C61A7D">
        <w:rPr>
          <w:lang w:val="en-US"/>
        </w:rPr>
        <w:t>g</w:t>
      </w:r>
      <w:r w:rsidR="00C61A7D" w:rsidRPr="00C61A7D">
        <w:t xml:space="preserve"> </w:t>
      </w:r>
      <w:r w:rsidR="00C61A7D" w:rsidRPr="00C61A7D">
        <w:rPr>
          <w:lang w:val="en-US"/>
        </w:rPr>
        <w:t>docfx</w:t>
      </w:r>
    </w:p>
    <w:p w14:paraId="2E05972C" w14:textId="0C3B4AD6" w:rsidR="00C61A7D" w:rsidRDefault="00C61A7D" w:rsidP="009829AC">
      <w:pPr>
        <w:pStyle w:val="2"/>
        <w:numPr>
          <w:ilvl w:val="2"/>
          <w:numId w:val="6"/>
        </w:numPr>
      </w:pPr>
      <w:r>
        <w:t>Инициализировать</w:t>
      </w:r>
      <w:r w:rsidR="00122E01">
        <w:t xml:space="preserve"> </w:t>
      </w:r>
      <w:r w:rsidR="00122E01">
        <w:rPr>
          <w:lang w:val="en-US"/>
        </w:rPr>
        <w:t>DocFx</w:t>
      </w:r>
      <w:r>
        <w:t xml:space="preserve"> </w:t>
      </w:r>
      <w:r w:rsidR="00122E01">
        <w:t xml:space="preserve">в папке с проектом: </w:t>
      </w:r>
      <w:r w:rsidR="00122E01" w:rsidRPr="00122E01">
        <w:t>docfx init</w:t>
      </w:r>
    </w:p>
    <w:p w14:paraId="4C0CC9CB" w14:textId="49F3CB81" w:rsidR="00657EE2" w:rsidRDefault="00657EE2" w:rsidP="009829AC">
      <w:pPr>
        <w:pStyle w:val="2"/>
        <w:numPr>
          <w:ilvl w:val="2"/>
          <w:numId w:val="6"/>
        </w:numPr>
      </w:pPr>
      <w:r>
        <w:t xml:space="preserve">Отредактировать файл </w:t>
      </w:r>
      <w:r>
        <w:rPr>
          <w:lang w:val="en-US"/>
        </w:rPr>
        <w:t>docfx</w:t>
      </w:r>
      <w:r w:rsidRPr="00657EE2">
        <w:t>.</w:t>
      </w:r>
      <w:r>
        <w:rPr>
          <w:lang w:val="en-US"/>
        </w:rPr>
        <w:t>json</w:t>
      </w:r>
      <w:r>
        <w:t>, указав в нем корректное расположение файлов проекта</w:t>
      </w:r>
      <w:r w:rsidR="00683AAA">
        <w:t>.</w:t>
      </w:r>
    </w:p>
    <w:p w14:paraId="3F494050" w14:textId="5E282C66" w:rsidR="00683AAA" w:rsidRDefault="00683AAA" w:rsidP="009829AC">
      <w:pPr>
        <w:pStyle w:val="2"/>
        <w:numPr>
          <w:ilvl w:val="2"/>
          <w:numId w:val="6"/>
        </w:numPr>
      </w:pPr>
      <w:r>
        <w:t xml:space="preserve">Скомпилировать документацию выполнив команду: </w:t>
      </w:r>
      <w:r w:rsidRPr="00683AAA">
        <w:t>docfx docfx.json</w:t>
      </w:r>
    </w:p>
    <w:p w14:paraId="1ACBE6CB" w14:textId="4E3F7739" w:rsidR="00351BB2" w:rsidRPr="00351BB2" w:rsidRDefault="00683AAA" w:rsidP="00351BB2">
      <w:pPr>
        <w:pStyle w:val="2"/>
        <w:numPr>
          <w:ilvl w:val="2"/>
          <w:numId w:val="6"/>
        </w:numPr>
      </w:pPr>
      <w:r>
        <w:t xml:space="preserve">Запустить </w:t>
      </w:r>
      <w:r w:rsidR="00351BB2">
        <w:t>сайт документации</w:t>
      </w:r>
      <w:r w:rsidR="00570851">
        <w:t>:</w:t>
      </w:r>
      <w:r w:rsidR="00351BB2">
        <w:t xml:space="preserve"> </w:t>
      </w:r>
      <w:r w:rsidR="00351BB2" w:rsidRPr="00351BB2">
        <w:t>docfx serve _site</w:t>
      </w:r>
    </w:p>
    <w:p w14:paraId="0EC722D8" w14:textId="6CD87FBC" w:rsidR="00683AAA" w:rsidRDefault="00570851" w:rsidP="009829AC">
      <w:pPr>
        <w:pStyle w:val="2"/>
        <w:numPr>
          <w:ilvl w:val="2"/>
          <w:numId w:val="6"/>
        </w:numPr>
      </w:pPr>
      <w:r w:rsidRPr="00570851">
        <w:t>Откройте в браузере</w:t>
      </w:r>
      <w:r>
        <w:t xml:space="preserve"> </w:t>
      </w:r>
      <w:hyperlink r:id="rId8" w:history="1">
        <w:r w:rsidRPr="00A350AB">
          <w:rPr>
            <w:rStyle w:val="af"/>
          </w:rPr>
          <w:t>http://localhost:8080</w:t>
        </w:r>
      </w:hyperlink>
      <w:r>
        <w:t>, проверьте работу документации</w:t>
      </w:r>
    </w:p>
    <w:p w14:paraId="224D53F8" w14:textId="51DB5B1F" w:rsidR="00570851" w:rsidRDefault="00CA5744" w:rsidP="00570851">
      <w:pPr>
        <w:pStyle w:val="2"/>
      </w:pPr>
      <w:r>
        <w:t>Настройка страниц документации</w:t>
      </w:r>
    </w:p>
    <w:p w14:paraId="27335BA9" w14:textId="533AAFC1" w:rsidR="00CA5744" w:rsidRPr="000574F5" w:rsidRDefault="00CA5744" w:rsidP="00CA5744">
      <w:pPr>
        <w:pStyle w:val="2"/>
        <w:numPr>
          <w:ilvl w:val="2"/>
          <w:numId w:val="6"/>
        </w:numPr>
      </w:pPr>
      <w:r>
        <w:t xml:space="preserve">Заполнить описание </w:t>
      </w:r>
      <w:r w:rsidR="00E12E9F">
        <w:t xml:space="preserve">проекта в файле </w:t>
      </w:r>
      <w:r w:rsidR="000355F3">
        <w:rPr>
          <w:lang w:val="en-US"/>
        </w:rPr>
        <w:t>docs</w:t>
      </w:r>
      <w:r w:rsidR="000355F3" w:rsidRPr="000355F3">
        <w:t>/</w:t>
      </w:r>
      <w:r w:rsidR="000574F5">
        <w:rPr>
          <w:lang w:val="en-US"/>
        </w:rPr>
        <w:t>introduction</w:t>
      </w:r>
      <w:r w:rsidR="000574F5" w:rsidRPr="000574F5">
        <w:t>.</w:t>
      </w:r>
      <w:r w:rsidR="000574F5">
        <w:rPr>
          <w:lang w:val="en-US"/>
        </w:rPr>
        <w:t>md</w:t>
      </w:r>
    </w:p>
    <w:p w14:paraId="6BA5A602" w14:textId="19F19807" w:rsidR="000574F5" w:rsidRPr="00AB32ED" w:rsidRDefault="000574F5" w:rsidP="00CA5744">
      <w:pPr>
        <w:pStyle w:val="2"/>
        <w:numPr>
          <w:ilvl w:val="2"/>
          <w:numId w:val="6"/>
        </w:numPr>
      </w:pPr>
      <w:r>
        <w:t xml:space="preserve">Заполнить инструкцию по старту работы с </w:t>
      </w:r>
      <w:r>
        <w:rPr>
          <w:lang w:val="en-US"/>
        </w:rPr>
        <w:t>Api</w:t>
      </w:r>
      <w:r w:rsidRPr="000574F5">
        <w:t xml:space="preserve"> </w:t>
      </w:r>
      <w:r>
        <w:t xml:space="preserve">(установка и т.д.) в файле </w:t>
      </w:r>
      <w:r>
        <w:rPr>
          <w:lang w:val="en-US"/>
        </w:rPr>
        <w:t>docs</w:t>
      </w:r>
      <w:r w:rsidRPr="000355F3">
        <w:t>/</w:t>
      </w:r>
      <w:r>
        <w:rPr>
          <w:lang w:val="en-US"/>
        </w:rPr>
        <w:t>getting</w:t>
      </w:r>
      <w:r w:rsidRPr="00AB32ED">
        <w:t>-</w:t>
      </w:r>
      <w:r>
        <w:rPr>
          <w:lang w:val="en-US"/>
        </w:rPr>
        <w:t>started</w:t>
      </w:r>
      <w:r w:rsidRPr="000574F5">
        <w:t>.</w:t>
      </w:r>
      <w:r>
        <w:rPr>
          <w:lang w:val="en-US"/>
        </w:rPr>
        <w:t>md</w:t>
      </w:r>
    </w:p>
    <w:p w14:paraId="510DFED9" w14:textId="6826606C" w:rsidR="00AB32ED" w:rsidRPr="001758C7" w:rsidRDefault="00AB32ED" w:rsidP="00CA5744">
      <w:pPr>
        <w:pStyle w:val="2"/>
        <w:numPr>
          <w:ilvl w:val="2"/>
          <w:numId w:val="6"/>
        </w:numPr>
      </w:pPr>
      <w:r>
        <w:t xml:space="preserve">Добавить файл с описанием и примерами основных возможностей </w:t>
      </w:r>
      <w:r>
        <w:rPr>
          <w:lang w:val="en-US"/>
        </w:rPr>
        <w:t>Api</w:t>
      </w:r>
      <w:r w:rsidRPr="00AB32ED">
        <w:t xml:space="preserve">, </w:t>
      </w:r>
      <w:r>
        <w:t xml:space="preserve">добавить его в структуру документации </w:t>
      </w:r>
      <w:r w:rsidR="00831C9A">
        <w:t xml:space="preserve">в файле </w:t>
      </w:r>
      <w:r w:rsidR="00831C9A">
        <w:rPr>
          <w:lang w:val="en-US"/>
        </w:rPr>
        <w:t>toc</w:t>
      </w:r>
      <w:r w:rsidR="00831C9A" w:rsidRPr="00831C9A">
        <w:t>.</w:t>
      </w:r>
      <w:r w:rsidR="00831C9A">
        <w:rPr>
          <w:lang w:val="en-US"/>
        </w:rPr>
        <w:t>yml</w:t>
      </w:r>
    </w:p>
    <w:p w14:paraId="6AA748E6" w14:textId="77777777" w:rsidR="00014892" w:rsidRPr="00A279EE" w:rsidRDefault="00014892" w:rsidP="00014892">
      <w:pPr>
        <w:pStyle w:val="1"/>
        <w:rPr>
          <w:color w:val="000000" w:themeColor="text1"/>
        </w:rPr>
      </w:pPr>
      <w:r w:rsidRPr="00A279EE">
        <w:rPr>
          <w:color w:val="000000" w:themeColor="text1"/>
        </w:rPr>
        <w:lastRenderedPageBreak/>
        <w:t>Порядок выполнения работы</w:t>
      </w:r>
    </w:p>
    <w:p w14:paraId="2EA491BF" w14:textId="77777777" w:rsidR="00014892" w:rsidRPr="00A279EE" w:rsidRDefault="00014892" w:rsidP="00014892">
      <w:pPr>
        <w:pStyle w:val="2"/>
        <w:rPr>
          <w:color w:val="000000" w:themeColor="text1"/>
        </w:rPr>
      </w:pPr>
      <w:r w:rsidRPr="00A279EE">
        <w:rPr>
          <w:color w:val="000000" w:themeColor="text1"/>
        </w:rPr>
        <w:t>Повторить теоретический материал п. 3.1;</w:t>
      </w:r>
    </w:p>
    <w:p w14:paraId="7A781F54" w14:textId="77777777" w:rsidR="00014892" w:rsidRDefault="00014892" w:rsidP="00014892">
      <w:pPr>
        <w:pStyle w:val="2"/>
        <w:rPr>
          <w:color w:val="000000" w:themeColor="text1"/>
        </w:rPr>
      </w:pPr>
      <w:r w:rsidRPr="00A279EE">
        <w:rPr>
          <w:color w:val="000000" w:themeColor="text1"/>
        </w:rPr>
        <w:t>Выполнить задание п. 5.1;</w:t>
      </w:r>
    </w:p>
    <w:p w14:paraId="6D56DCA3" w14:textId="77777777" w:rsidR="00014892" w:rsidRPr="00E93787" w:rsidRDefault="00014892" w:rsidP="00014892">
      <w:pPr>
        <w:pStyle w:val="2"/>
      </w:pPr>
      <w:r>
        <w:t>Ответить на контрольные вопросы п. 8;</w:t>
      </w:r>
    </w:p>
    <w:p w14:paraId="385B549F" w14:textId="77777777" w:rsidR="00014892" w:rsidRPr="00A279EE" w:rsidRDefault="00014892" w:rsidP="00014892">
      <w:pPr>
        <w:pStyle w:val="2"/>
        <w:rPr>
          <w:color w:val="000000" w:themeColor="text1"/>
        </w:rPr>
      </w:pPr>
      <w:r w:rsidRPr="00A279EE">
        <w:rPr>
          <w:color w:val="000000" w:themeColor="text1"/>
        </w:rPr>
        <w:t>Заполнить отчет п.</w:t>
      </w:r>
      <w:r w:rsidRPr="00A279EE">
        <w:rPr>
          <w:color w:val="000000" w:themeColor="text1"/>
          <w:lang w:val="en-US"/>
        </w:rPr>
        <w:t xml:space="preserve"> </w:t>
      </w:r>
      <w:r w:rsidRPr="00A279EE">
        <w:rPr>
          <w:color w:val="000000" w:themeColor="text1"/>
        </w:rPr>
        <w:t>7.</w:t>
      </w:r>
    </w:p>
    <w:p w14:paraId="22CA37E6" w14:textId="77777777" w:rsidR="00014892" w:rsidRPr="00A279EE" w:rsidRDefault="00014892" w:rsidP="00014892">
      <w:pPr>
        <w:pStyle w:val="1"/>
        <w:rPr>
          <w:color w:val="000000" w:themeColor="text1"/>
        </w:rPr>
      </w:pPr>
      <w:r w:rsidRPr="00A279EE">
        <w:rPr>
          <w:color w:val="000000" w:themeColor="text1"/>
        </w:rPr>
        <w:t>Содержание отчета</w:t>
      </w:r>
    </w:p>
    <w:p w14:paraId="42CF27C1" w14:textId="77777777" w:rsidR="00014892" w:rsidRPr="00A279EE" w:rsidRDefault="00014892" w:rsidP="00014892">
      <w:pPr>
        <w:pStyle w:val="2"/>
        <w:rPr>
          <w:color w:val="000000" w:themeColor="text1"/>
        </w:rPr>
      </w:pPr>
      <w:r w:rsidRPr="00A279EE">
        <w:rPr>
          <w:color w:val="000000" w:themeColor="text1"/>
        </w:rPr>
        <w:t>Титульный лист;</w:t>
      </w:r>
    </w:p>
    <w:p w14:paraId="2034EF9B" w14:textId="77777777" w:rsidR="00014892" w:rsidRPr="00A279EE" w:rsidRDefault="00014892" w:rsidP="00014892">
      <w:pPr>
        <w:pStyle w:val="2"/>
        <w:rPr>
          <w:color w:val="000000" w:themeColor="text1"/>
        </w:rPr>
      </w:pPr>
      <w:r w:rsidRPr="00A279EE">
        <w:rPr>
          <w:color w:val="000000" w:themeColor="text1"/>
        </w:rPr>
        <w:t>Цель работы;</w:t>
      </w:r>
    </w:p>
    <w:p w14:paraId="29D8D4A4" w14:textId="77777777" w:rsidR="00014892" w:rsidRPr="00A279EE" w:rsidRDefault="00014892" w:rsidP="00014892">
      <w:pPr>
        <w:pStyle w:val="2"/>
        <w:rPr>
          <w:color w:val="000000" w:themeColor="text1"/>
        </w:rPr>
      </w:pPr>
      <w:r w:rsidRPr="00A279EE">
        <w:rPr>
          <w:color w:val="000000" w:themeColor="text1"/>
        </w:rPr>
        <w:t>Ответы на контрольные вопросы п. 6.3;</w:t>
      </w:r>
    </w:p>
    <w:p w14:paraId="7E626E6B" w14:textId="77777777" w:rsidR="00014892" w:rsidRDefault="00014892" w:rsidP="00014892">
      <w:pPr>
        <w:pStyle w:val="2"/>
        <w:rPr>
          <w:color w:val="000000" w:themeColor="text1"/>
        </w:rPr>
      </w:pPr>
      <w:r w:rsidRPr="00A279EE">
        <w:rPr>
          <w:color w:val="000000" w:themeColor="text1"/>
        </w:rPr>
        <w:t>Вывод по проделанной работе.</w:t>
      </w:r>
    </w:p>
    <w:p w14:paraId="2132ECB8" w14:textId="77777777" w:rsidR="00014892" w:rsidRDefault="00014892" w:rsidP="00014892">
      <w:pPr>
        <w:pStyle w:val="1"/>
      </w:pPr>
      <w:r>
        <w:t>Контрольные вопросы</w:t>
      </w:r>
    </w:p>
    <w:p w14:paraId="31FF4252" w14:textId="323C4837" w:rsidR="00014892" w:rsidRPr="005520C2" w:rsidRDefault="00081B89" w:rsidP="00014892">
      <w:pPr>
        <w:pStyle w:val="2"/>
        <w:rPr>
          <w:color w:val="000000" w:themeColor="text1"/>
        </w:rPr>
      </w:pPr>
      <w:r>
        <w:t>Какие инструментальные средства документирования существуют</w:t>
      </w:r>
      <w:r w:rsidR="000A7B7C">
        <w:t>?</w:t>
      </w:r>
    </w:p>
    <w:p w14:paraId="4C9E2085" w14:textId="165E489E" w:rsidR="00081B89" w:rsidRPr="006B295A" w:rsidRDefault="005520C2" w:rsidP="00014892">
      <w:pPr>
        <w:pStyle w:val="2"/>
        <w:rPr>
          <w:color w:val="000000" w:themeColor="text1"/>
        </w:rPr>
      </w:pPr>
      <w:r>
        <w:rPr>
          <w:color w:val="000000" w:themeColor="text1"/>
        </w:rPr>
        <w:t>Как</w:t>
      </w:r>
      <w:r w:rsidR="00C6766E">
        <w:rPr>
          <w:color w:val="000000" w:themeColor="text1"/>
        </w:rPr>
        <w:t>ие преимущества предоставляет использование инструментальных средств документирования?</w:t>
      </w:r>
    </w:p>
    <w:sectPr w:rsidR="00081B89" w:rsidRPr="006B295A" w:rsidSect="00E1232F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E43F6" w14:textId="77777777" w:rsidR="00616C3A" w:rsidRDefault="00616C3A" w:rsidP="002F5B79">
      <w:r>
        <w:separator/>
      </w:r>
    </w:p>
  </w:endnote>
  <w:endnote w:type="continuationSeparator" w:id="0">
    <w:p w14:paraId="7E309FCB" w14:textId="77777777" w:rsidR="00616C3A" w:rsidRDefault="00616C3A" w:rsidP="002F5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7000D" w14:textId="77777777" w:rsidR="00E1232F" w:rsidRDefault="00E1232F" w:rsidP="00FE5F4D">
    <w:pPr>
      <w:pStyle w:val="af0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34AC3" w14:textId="77777777" w:rsidR="00616C3A" w:rsidRDefault="00616C3A" w:rsidP="002F5B79">
      <w:r>
        <w:separator/>
      </w:r>
    </w:p>
  </w:footnote>
  <w:footnote w:type="continuationSeparator" w:id="0">
    <w:p w14:paraId="44D7A6E3" w14:textId="77777777" w:rsidR="00616C3A" w:rsidRDefault="00616C3A" w:rsidP="002F5B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F0F82"/>
    <w:multiLevelType w:val="hybridMultilevel"/>
    <w:tmpl w:val="7CA67C56"/>
    <w:lvl w:ilvl="0" w:tplc="E91C9BB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6AE419E4">
      <w:start w:val="1"/>
      <w:numFmt w:val="decimal"/>
      <w:lvlText w:val="2.%2"/>
      <w:lvlJc w:val="left"/>
      <w:pPr>
        <w:ind w:left="1440" w:hanging="36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42CBC"/>
    <w:multiLevelType w:val="hybridMultilevel"/>
    <w:tmpl w:val="FEC6ACDE"/>
    <w:lvl w:ilvl="0" w:tplc="5920A768">
      <w:start w:val="1"/>
      <w:numFmt w:val="decimal"/>
      <w:lvlText w:val="2.%1"/>
      <w:lvlJc w:val="left"/>
      <w:pPr>
        <w:ind w:left="1571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53D727B"/>
    <w:multiLevelType w:val="hybridMultilevel"/>
    <w:tmpl w:val="620C05F6"/>
    <w:lvl w:ilvl="0" w:tplc="35765F52">
      <w:numFmt w:val="bullet"/>
      <w:lvlText w:val="-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5AE6CCE"/>
    <w:multiLevelType w:val="hybridMultilevel"/>
    <w:tmpl w:val="11F678EA"/>
    <w:lvl w:ilvl="0" w:tplc="1EC01AA0">
      <w:start w:val="1"/>
      <w:numFmt w:val="decimal"/>
      <w:lvlText w:val="8.%1"/>
      <w:lvlJc w:val="left"/>
      <w:pPr>
        <w:ind w:left="1571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219A553D"/>
    <w:multiLevelType w:val="hybridMultilevel"/>
    <w:tmpl w:val="0AC0E56C"/>
    <w:lvl w:ilvl="0" w:tplc="22207880">
      <w:start w:val="1"/>
      <w:numFmt w:val="decimal"/>
      <w:lvlText w:val="8.%1"/>
      <w:lvlJc w:val="left"/>
      <w:pPr>
        <w:ind w:left="1571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3244FB7"/>
    <w:multiLevelType w:val="hybridMultilevel"/>
    <w:tmpl w:val="AD727572"/>
    <w:lvl w:ilvl="0" w:tplc="1F289386">
      <w:numFmt w:val="bullet"/>
      <w:lvlText w:val="-"/>
      <w:lvlJc w:val="left"/>
      <w:pPr>
        <w:ind w:left="67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9751DDC"/>
    <w:multiLevelType w:val="hybridMultilevel"/>
    <w:tmpl w:val="DC566690"/>
    <w:lvl w:ilvl="0" w:tplc="33D4C6DE">
      <w:start w:val="1"/>
      <w:numFmt w:val="bullet"/>
      <w:pStyle w:val="a"/>
      <w:lvlText w:val="-"/>
      <w:lvlJc w:val="left"/>
      <w:pPr>
        <w:tabs>
          <w:tab w:val="num" w:pos="851"/>
        </w:tabs>
        <w:ind w:left="0" w:firstLine="567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BA75BAE"/>
    <w:multiLevelType w:val="hybridMultilevel"/>
    <w:tmpl w:val="7F36B716"/>
    <w:lvl w:ilvl="0" w:tplc="6C52213A">
      <w:start w:val="1"/>
      <w:numFmt w:val="decimal"/>
      <w:lvlText w:val="2.%1"/>
      <w:lvlJc w:val="left"/>
      <w:pPr>
        <w:ind w:left="1571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39471BD8"/>
    <w:multiLevelType w:val="hybridMultilevel"/>
    <w:tmpl w:val="27FA0034"/>
    <w:lvl w:ilvl="0" w:tplc="3A2AF0EE">
      <w:start w:val="1"/>
      <w:numFmt w:val="decimal"/>
      <w:lvlText w:val="8.%1"/>
      <w:lvlJc w:val="left"/>
      <w:pPr>
        <w:ind w:left="1571" w:hanging="360"/>
      </w:pPr>
      <w:rPr>
        <w:rFonts w:hint="default"/>
        <w:b w:val="0"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3BAD16F6"/>
    <w:multiLevelType w:val="hybridMultilevel"/>
    <w:tmpl w:val="888A8804"/>
    <w:lvl w:ilvl="0" w:tplc="A5181F8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6534B1"/>
    <w:multiLevelType w:val="hybridMultilevel"/>
    <w:tmpl w:val="5A029582"/>
    <w:lvl w:ilvl="0" w:tplc="BD1A06A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491248"/>
    <w:multiLevelType w:val="hybridMultilevel"/>
    <w:tmpl w:val="0AE691B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5BCA2782"/>
    <w:multiLevelType w:val="hybridMultilevel"/>
    <w:tmpl w:val="B24EE6CE"/>
    <w:lvl w:ilvl="0" w:tplc="3DD81AA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62A4799C"/>
    <w:multiLevelType w:val="multilevel"/>
    <w:tmpl w:val="BA9EE76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1301" w:hanging="45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4" w15:restartNumberingAfterBreak="0">
    <w:nsid w:val="635D41CF"/>
    <w:multiLevelType w:val="multilevel"/>
    <w:tmpl w:val="68BC61E4"/>
    <w:styleLink w:val="a0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5" w15:restartNumberingAfterBreak="0">
    <w:nsid w:val="6AB566C4"/>
    <w:multiLevelType w:val="hybridMultilevel"/>
    <w:tmpl w:val="96EC5A84"/>
    <w:lvl w:ilvl="0" w:tplc="1F289386">
      <w:numFmt w:val="bullet"/>
      <w:lvlText w:val="-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ED64C27"/>
    <w:multiLevelType w:val="multilevel"/>
    <w:tmpl w:val="68BC61E4"/>
    <w:numStyleLink w:val="a0"/>
  </w:abstractNum>
  <w:num w:numId="1" w16cid:durableId="1386948056">
    <w:abstractNumId w:val="14"/>
  </w:num>
  <w:num w:numId="2" w16cid:durableId="141122171">
    <w:abstractNumId w:val="14"/>
  </w:num>
  <w:num w:numId="3" w16cid:durableId="634676009">
    <w:abstractNumId w:val="16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6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14"/>
  </w:num>
  <w:num w:numId="6" w16cid:durableId="797380273">
    <w:abstractNumId w:val="14"/>
  </w:num>
  <w:num w:numId="7" w16cid:durableId="596641917">
    <w:abstractNumId w:val="14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 w16cid:durableId="1263492714">
    <w:abstractNumId w:val="11"/>
  </w:num>
  <w:num w:numId="9" w16cid:durableId="773137047">
    <w:abstractNumId w:val="2"/>
  </w:num>
  <w:num w:numId="10" w16cid:durableId="850993349">
    <w:abstractNumId w:val="5"/>
  </w:num>
  <w:num w:numId="11" w16cid:durableId="2128311442">
    <w:abstractNumId w:val="4"/>
  </w:num>
  <w:num w:numId="12" w16cid:durableId="1695885057">
    <w:abstractNumId w:val="0"/>
  </w:num>
  <w:num w:numId="13" w16cid:durableId="1235360817">
    <w:abstractNumId w:val="10"/>
  </w:num>
  <w:num w:numId="14" w16cid:durableId="2124759636">
    <w:abstractNumId w:val="15"/>
  </w:num>
  <w:num w:numId="15" w16cid:durableId="1502158550">
    <w:abstractNumId w:val="7"/>
  </w:num>
  <w:num w:numId="16" w16cid:durableId="82845800">
    <w:abstractNumId w:val="8"/>
  </w:num>
  <w:num w:numId="17" w16cid:durableId="1144347020">
    <w:abstractNumId w:val="9"/>
  </w:num>
  <w:num w:numId="18" w16cid:durableId="405342613">
    <w:abstractNumId w:val="12"/>
  </w:num>
  <w:num w:numId="19" w16cid:durableId="889805267">
    <w:abstractNumId w:val="6"/>
  </w:num>
  <w:num w:numId="20" w16cid:durableId="617838830">
    <w:abstractNumId w:val="1"/>
  </w:num>
  <w:num w:numId="21" w16cid:durableId="2090230230">
    <w:abstractNumId w:val="3"/>
  </w:num>
  <w:num w:numId="22" w16cid:durableId="745614787">
    <w:abstractNumId w:val="13"/>
  </w:num>
  <w:num w:numId="23" w16cid:durableId="109393675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28"/>
    <w:rsid w:val="0000217E"/>
    <w:rsid w:val="00004EA8"/>
    <w:rsid w:val="00014892"/>
    <w:rsid w:val="00027C22"/>
    <w:rsid w:val="000355F3"/>
    <w:rsid w:val="00055311"/>
    <w:rsid w:val="000574F5"/>
    <w:rsid w:val="00070FAF"/>
    <w:rsid w:val="00081B89"/>
    <w:rsid w:val="000A7B14"/>
    <w:rsid w:val="000A7B7C"/>
    <w:rsid w:val="000B7E0E"/>
    <w:rsid w:val="000C009A"/>
    <w:rsid w:val="000C6A30"/>
    <w:rsid w:val="000E731D"/>
    <w:rsid w:val="00117752"/>
    <w:rsid w:val="00122E01"/>
    <w:rsid w:val="0014380A"/>
    <w:rsid w:val="00146F83"/>
    <w:rsid w:val="00171FE1"/>
    <w:rsid w:val="001758C7"/>
    <w:rsid w:val="0018259A"/>
    <w:rsid w:val="001974B9"/>
    <w:rsid w:val="001C2419"/>
    <w:rsid w:val="001D1BA2"/>
    <w:rsid w:val="001D691E"/>
    <w:rsid w:val="001E32F3"/>
    <w:rsid w:val="00246EC1"/>
    <w:rsid w:val="00260C12"/>
    <w:rsid w:val="00261B0A"/>
    <w:rsid w:val="00271E47"/>
    <w:rsid w:val="002757DC"/>
    <w:rsid w:val="00287D6E"/>
    <w:rsid w:val="00291B21"/>
    <w:rsid w:val="002B26AD"/>
    <w:rsid w:val="002D76EF"/>
    <w:rsid w:val="002E4BFC"/>
    <w:rsid w:val="002F12D9"/>
    <w:rsid w:val="002F484D"/>
    <w:rsid w:val="002F5B79"/>
    <w:rsid w:val="00334748"/>
    <w:rsid w:val="00351BB2"/>
    <w:rsid w:val="003D27C2"/>
    <w:rsid w:val="003D2862"/>
    <w:rsid w:val="003E2CFB"/>
    <w:rsid w:val="003E68C2"/>
    <w:rsid w:val="00407B31"/>
    <w:rsid w:val="00421905"/>
    <w:rsid w:val="004322E4"/>
    <w:rsid w:val="00467154"/>
    <w:rsid w:val="00485920"/>
    <w:rsid w:val="00493993"/>
    <w:rsid w:val="004A368A"/>
    <w:rsid w:val="004B2B9F"/>
    <w:rsid w:val="004D6E1E"/>
    <w:rsid w:val="00510B0B"/>
    <w:rsid w:val="0052452A"/>
    <w:rsid w:val="005302AE"/>
    <w:rsid w:val="00530B7E"/>
    <w:rsid w:val="005520C2"/>
    <w:rsid w:val="00561CDB"/>
    <w:rsid w:val="00570851"/>
    <w:rsid w:val="005872DC"/>
    <w:rsid w:val="005F3CB7"/>
    <w:rsid w:val="00616C3A"/>
    <w:rsid w:val="006328BF"/>
    <w:rsid w:val="00636553"/>
    <w:rsid w:val="00637865"/>
    <w:rsid w:val="00643A46"/>
    <w:rsid w:val="0064455E"/>
    <w:rsid w:val="00657EE2"/>
    <w:rsid w:val="00661D93"/>
    <w:rsid w:val="00683AAA"/>
    <w:rsid w:val="00693BA2"/>
    <w:rsid w:val="006E23CC"/>
    <w:rsid w:val="006E2B52"/>
    <w:rsid w:val="006F1956"/>
    <w:rsid w:val="00711769"/>
    <w:rsid w:val="00724B9A"/>
    <w:rsid w:val="007337DE"/>
    <w:rsid w:val="007439A4"/>
    <w:rsid w:val="00755A66"/>
    <w:rsid w:val="00764198"/>
    <w:rsid w:val="00792221"/>
    <w:rsid w:val="007A1735"/>
    <w:rsid w:val="007C57BF"/>
    <w:rsid w:val="007E378E"/>
    <w:rsid w:val="007E4605"/>
    <w:rsid w:val="00800FC6"/>
    <w:rsid w:val="00805365"/>
    <w:rsid w:val="00814C20"/>
    <w:rsid w:val="008315A8"/>
    <w:rsid w:val="00831C9A"/>
    <w:rsid w:val="0087093D"/>
    <w:rsid w:val="008823E4"/>
    <w:rsid w:val="00884C15"/>
    <w:rsid w:val="00885977"/>
    <w:rsid w:val="008962E2"/>
    <w:rsid w:val="008C6CDC"/>
    <w:rsid w:val="008D13C2"/>
    <w:rsid w:val="008D308F"/>
    <w:rsid w:val="008D68DF"/>
    <w:rsid w:val="008F0CA9"/>
    <w:rsid w:val="008F4586"/>
    <w:rsid w:val="008F472B"/>
    <w:rsid w:val="008F6C6E"/>
    <w:rsid w:val="008F71B0"/>
    <w:rsid w:val="00913D16"/>
    <w:rsid w:val="00925158"/>
    <w:rsid w:val="00934569"/>
    <w:rsid w:val="009447CB"/>
    <w:rsid w:val="009449F0"/>
    <w:rsid w:val="00957D0F"/>
    <w:rsid w:val="00961CD7"/>
    <w:rsid w:val="009829AC"/>
    <w:rsid w:val="00987B46"/>
    <w:rsid w:val="009C0359"/>
    <w:rsid w:val="009C1118"/>
    <w:rsid w:val="009D1196"/>
    <w:rsid w:val="009D7A71"/>
    <w:rsid w:val="009F0969"/>
    <w:rsid w:val="00A05402"/>
    <w:rsid w:val="00A23A74"/>
    <w:rsid w:val="00A4155B"/>
    <w:rsid w:val="00A57AA0"/>
    <w:rsid w:val="00A7632F"/>
    <w:rsid w:val="00AB32ED"/>
    <w:rsid w:val="00AD25E5"/>
    <w:rsid w:val="00AE6570"/>
    <w:rsid w:val="00B33C27"/>
    <w:rsid w:val="00B35CEA"/>
    <w:rsid w:val="00B44815"/>
    <w:rsid w:val="00B475BC"/>
    <w:rsid w:val="00B62F4E"/>
    <w:rsid w:val="00B66928"/>
    <w:rsid w:val="00B73CD9"/>
    <w:rsid w:val="00BC1659"/>
    <w:rsid w:val="00BE1E98"/>
    <w:rsid w:val="00BE4E60"/>
    <w:rsid w:val="00C016C1"/>
    <w:rsid w:val="00C212D4"/>
    <w:rsid w:val="00C3726E"/>
    <w:rsid w:val="00C61A7D"/>
    <w:rsid w:val="00C6224C"/>
    <w:rsid w:val="00C6766E"/>
    <w:rsid w:val="00C70E9F"/>
    <w:rsid w:val="00C77E5B"/>
    <w:rsid w:val="00CA5744"/>
    <w:rsid w:val="00CC128E"/>
    <w:rsid w:val="00CD370B"/>
    <w:rsid w:val="00CF0E87"/>
    <w:rsid w:val="00D05542"/>
    <w:rsid w:val="00D434E9"/>
    <w:rsid w:val="00D66C75"/>
    <w:rsid w:val="00D844D6"/>
    <w:rsid w:val="00D86FE6"/>
    <w:rsid w:val="00DB6458"/>
    <w:rsid w:val="00DC1D7B"/>
    <w:rsid w:val="00DD0E95"/>
    <w:rsid w:val="00DD7E98"/>
    <w:rsid w:val="00E01507"/>
    <w:rsid w:val="00E1232F"/>
    <w:rsid w:val="00E12E9F"/>
    <w:rsid w:val="00E14E6D"/>
    <w:rsid w:val="00E30281"/>
    <w:rsid w:val="00E464DE"/>
    <w:rsid w:val="00E54E14"/>
    <w:rsid w:val="00E65989"/>
    <w:rsid w:val="00E87594"/>
    <w:rsid w:val="00E90D08"/>
    <w:rsid w:val="00EC6454"/>
    <w:rsid w:val="00EE187F"/>
    <w:rsid w:val="00EF7B1D"/>
    <w:rsid w:val="00F231CE"/>
    <w:rsid w:val="00F35153"/>
    <w:rsid w:val="00F40AC2"/>
    <w:rsid w:val="00F75270"/>
    <w:rsid w:val="00F95796"/>
    <w:rsid w:val="00FB7282"/>
    <w:rsid w:val="00FE05F8"/>
    <w:rsid w:val="00FE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008EF5"/>
  <w15:chartTrackingRefBased/>
  <w15:docId w15:val="{34E10B03-A916-47D3-A85E-B6CC1DFF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F5B79"/>
    <w:pPr>
      <w:spacing w:after="0" w:line="240" w:lineRule="auto"/>
    </w:pPr>
    <w:rPr>
      <w:rFonts w:eastAsia="Calibri"/>
      <w:bCs w:val="0"/>
      <w:kern w:val="0"/>
    </w:rPr>
  </w:style>
  <w:style w:type="paragraph" w:styleId="10">
    <w:name w:val="heading 1"/>
    <w:basedOn w:val="a1"/>
    <w:next w:val="a1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kern w:val="3"/>
      <w:sz w:val="32"/>
      <w:szCs w:val="32"/>
      <w:lang w:eastAsia="ru-RU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A7632F"/>
    <w:pPr>
      <w:keepNext/>
      <w:keepLines/>
      <w:spacing w:before="160" w:after="80"/>
      <w:ind w:firstLine="567"/>
      <w:jc w:val="both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kern w:val="3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A7632F"/>
    <w:pPr>
      <w:keepNext/>
      <w:keepLines/>
      <w:spacing w:before="160" w:after="80"/>
      <w:ind w:firstLine="567"/>
      <w:jc w:val="both"/>
      <w:outlineLvl w:val="2"/>
    </w:pPr>
    <w:rPr>
      <w:rFonts w:eastAsiaTheme="majorEastAsia" w:cstheme="majorBidi"/>
      <w:bCs/>
      <w:color w:val="0F4761" w:themeColor="accent1" w:themeShade="BF"/>
      <w:kern w:val="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7632F"/>
    <w:pPr>
      <w:keepNext/>
      <w:keepLines/>
      <w:spacing w:before="80" w:after="40"/>
      <w:ind w:firstLine="567"/>
      <w:jc w:val="both"/>
      <w:outlineLvl w:val="3"/>
    </w:pPr>
    <w:rPr>
      <w:rFonts w:eastAsiaTheme="majorEastAsia" w:cstheme="majorBidi"/>
      <w:bCs/>
      <w:i/>
      <w:iCs/>
      <w:color w:val="0F4761" w:themeColor="accent1" w:themeShade="BF"/>
      <w:kern w:val="3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7632F"/>
    <w:pPr>
      <w:keepNext/>
      <w:keepLines/>
      <w:spacing w:before="80" w:after="40"/>
      <w:ind w:firstLine="567"/>
      <w:jc w:val="both"/>
      <w:outlineLvl w:val="4"/>
    </w:pPr>
    <w:rPr>
      <w:rFonts w:eastAsiaTheme="majorEastAsia" w:cstheme="majorBidi"/>
      <w:bCs/>
      <w:color w:val="0F4761" w:themeColor="accent1" w:themeShade="BF"/>
      <w:kern w:val="3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7632F"/>
    <w:pPr>
      <w:keepNext/>
      <w:keepLines/>
      <w:spacing w:before="40"/>
      <w:ind w:firstLine="567"/>
      <w:jc w:val="both"/>
      <w:outlineLvl w:val="5"/>
    </w:pPr>
    <w:rPr>
      <w:rFonts w:eastAsiaTheme="majorEastAsia" w:cstheme="majorBidi"/>
      <w:bCs/>
      <w:i/>
      <w:iCs/>
      <w:color w:val="595959" w:themeColor="text1" w:themeTint="A6"/>
      <w:kern w:val="3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7632F"/>
    <w:pPr>
      <w:keepNext/>
      <w:keepLines/>
      <w:spacing w:before="40"/>
      <w:ind w:firstLine="567"/>
      <w:jc w:val="both"/>
      <w:outlineLvl w:val="6"/>
    </w:pPr>
    <w:rPr>
      <w:rFonts w:eastAsiaTheme="majorEastAsia" w:cstheme="majorBidi"/>
      <w:bCs/>
      <w:color w:val="595959" w:themeColor="text1" w:themeTint="A6"/>
      <w:kern w:val="3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7632F"/>
    <w:pPr>
      <w:keepNext/>
      <w:keepLines/>
      <w:ind w:firstLine="567"/>
      <w:jc w:val="both"/>
      <w:outlineLvl w:val="7"/>
    </w:pPr>
    <w:rPr>
      <w:rFonts w:eastAsiaTheme="majorEastAsia" w:cstheme="majorBidi"/>
      <w:bCs/>
      <w:i/>
      <w:iCs/>
      <w:color w:val="272727" w:themeColor="text1" w:themeTint="D8"/>
      <w:kern w:val="3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7632F"/>
    <w:pPr>
      <w:keepNext/>
      <w:keepLines/>
      <w:ind w:firstLine="567"/>
      <w:jc w:val="both"/>
      <w:outlineLvl w:val="8"/>
    </w:pPr>
    <w:rPr>
      <w:rFonts w:eastAsiaTheme="majorEastAsia" w:cstheme="majorBidi"/>
      <w:bCs/>
      <w:color w:val="272727" w:themeColor="text1" w:themeTint="D8"/>
      <w:kern w:val="3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2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A7632F"/>
    <w:pPr>
      <w:spacing w:after="80"/>
      <w:ind w:firstLine="567"/>
      <w:contextualSpacing/>
      <w:jc w:val="both"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A7632F"/>
    <w:pPr>
      <w:numPr>
        <w:ilvl w:val="1"/>
      </w:numPr>
      <w:ind w:firstLine="567"/>
      <w:jc w:val="both"/>
    </w:pPr>
    <w:rPr>
      <w:rFonts w:eastAsiaTheme="majorEastAsia" w:cstheme="majorBidi"/>
      <w:bCs/>
      <w:color w:val="595959" w:themeColor="text1" w:themeTint="A6"/>
      <w:spacing w:val="15"/>
      <w:kern w:val="3"/>
    </w:rPr>
  </w:style>
  <w:style w:type="character" w:customStyle="1" w:styleId="a8">
    <w:name w:val="Подзаголовок Знак"/>
    <w:basedOn w:val="a2"/>
    <w:link w:val="a7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rsid w:val="00A7632F"/>
    <w:pPr>
      <w:spacing w:before="160"/>
      <w:ind w:firstLine="567"/>
      <w:jc w:val="center"/>
    </w:pPr>
    <w:rPr>
      <w:rFonts w:eastAsiaTheme="minorHAnsi"/>
      <w:bCs/>
      <w:i/>
      <w:iCs/>
      <w:color w:val="404040" w:themeColor="text1" w:themeTint="BF"/>
      <w:kern w:val="3"/>
    </w:rPr>
  </w:style>
  <w:style w:type="character" w:customStyle="1" w:styleId="23">
    <w:name w:val="Цитата 2 Знак"/>
    <w:basedOn w:val="a2"/>
    <w:link w:val="22"/>
    <w:uiPriority w:val="29"/>
    <w:rsid w:val="00A7632F"/>
    <w:rPr>
      <w:i/>
      <w:iCs/>
      <w:color w:val="404040" w:themeColor="text1" w:themeTint="BF"/>
    </w:rPr>
  </w:style>
  <w:style w:type="paragraph" w:styleId="a">
    <w:name w:val="List Paragraph"/>
    <w:basedOn w:val="a1"/>
    <w:uiPriority w:val="34"/>
    <w:qFormat/>
    <w:rsid w:val="005302AE"/>
    <w:pPr>
      <w:numPr>
        <w:numId w:val="19"/>
      </w:numPr>
      <w:contextualSpacing/>
      <w:jc w:val="both"/>
    </w:pPr>
    <w:rPr>
      <w:rFonts w:eastAsiaTheme="minorHAnsi"/>
      <w:bCs/>
      <w:kern w:val="3"/>
    </w:rPr>
  </w:style>
  <w:style w:type="character" w:styleId="a9">
    <w:name w:val="Intense Emphasis"/>
    <w:basedOn w:val="a2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1"/>
    <w:next w:val="a1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rFonts w:eastAsiaTheme="minorHAnsi"/>
      <w:bCs/>
      <w:i/>
      <w:iCs/>
      <w:color w:val="0F4761" w:themeColor="accent1" w:themeShade="BF"/>
      <w:kern w:val="3"/>
    </w:rPr>
  </w:style>
  <w:style w:type="character" w:customStyle="1" w:styleId="ab">
    <w:name w:val="Выделенная цитата Знак"/>
    <w:basedOn w:val="a2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2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0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1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jc w:val="both"/>
    </w:pPr>
    <w:rPr>
      <w:rFonts w:ascii="Courier New" w:eastAsiaTheme="minorHAnsi" w:hAnsi="Courier New"/>
      <w:bCs/>
      <w:kern w:val="3"/>
      <w:lang w:val="en-US"/>
    </w:rPr>
  </w:style>
  <w:style w:type="character" w:customStyle="1" w:styleId="ae">
    <w:name w:val="Фрагмент кода Знак"/>
    <w:basedOn w:val="a2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1"/>
    <w:qFormat/>
    <w:rsid w:val="0018259A"/>
    <w:pPr>
      <w:keepNext/>
      <w:widowControl w:val="0"/>
      <w:numPr>
        <w:numId w:val="6"/>
      </w:numPr>
      <w:spacing w:before="280"/>
      <w:jc w:val="both"/>
    </w:pPr>
    <w:rPr>
      <w:rFonts w:eastAsiaTheme="minorHAnsi"/>
      <w:b/>
      <w:kern w:val="3"/>
    </w:rPr>
  </w:style>
  <w:style w:type="paragraph" w:customStyle="1" w:styleId="2">
    <w:name w:val="Основная нумерация 2"/>
    <w:basedOn w:val="a1"/>
    <w:link w:val="24"/>
    <w:qFormat/>
    <w:rsid w:val="0018259A"/>
    <w:pPr>
      <w:widowControl w:val="0"/>
      <w:numPr>
        <w:ilvl w:val="1"/>
        <w:numId w:val="6"/>
      </w:numPr>
      <w:jc w:val="both"/>
    </w:pPr>
    <w:rPr>
      <w:rFonts w:eastAsiaTheme="minorHAnsi"/>
      <w:bCs/>
      <w:kern w:val="3"/>
    </w:rPr>
  </w:style>
  <w:style w:type="character" w:customStyle="1" w:styleId="24">
    <w:name w:val="Основная нумерация 2 Знак"/>
    <w:basedOn w:val="a2"/>
    <w:link w:val="2"/>
    <w:rsid w:val="00E65989"/>
  </w:style>
  <w:style w:type="character" w:styleId="af">
    <w:name w:val="Hyperlink"/>
    <w:basedOn w:val="a2"/>
    <w:uiPriority w:val="99"/>
    <w:unhideWhenUsed/>
    <w:rsid w:val="00B66928"/>
    <w:rPr>
      <w:color w:val="467886" w:themeColor="hyperlink"/>
      <w:u w:val="single"/>
    </w:rPr>
  </w:style>
  <w:style w:type="paragraph" w:styleId="af0">
    <w:name w:val="footer"/>
    <w:basedOn w:val="a1"/>
    <w:link w:val="af1"/>
    <w:uiPriority w:val="99"/>
    <w:unhideWhenUsed/>
    <w:rsid w:val="00E1232F"/>
    <w:pPr>
      <w:tabs>
        <w:tab w:val="center" w:pos="4677"/>
        <w:tab w:val="right" w:pos="9355"/>
      </w:tabs>
      <w:ind w:firstLine="567"/>
      <w:jc w:val="both"/>
    </w:pPr>
    <w:rPr>
      <w:rFonts w:eastAsiaTheme="minorHAnsi"/>
      <w:bCs/>
      <w:kern w:val="3"/>
    </w:rPr>
  </w:style>
  <w:style w:type="character" w:customStyle="1" w:styleId="af1">
    <w:name w:val="Нижний колонтитул Знак"/>
    <w:basedOn w:val="a2"/>
    <w:link w:val="af0"/>
    <w:uiPriority w:val="99"/>
    <w:rsid w:val="00E1232F"/>
  </w:style>
  <w:style w:type="table" w:styleId="af2">
    <w:name w:val="Table Grid"/>
    <w:basedOn w:val="a3"/>
    <w:uiPriority w:val="59"/>
    <w:rsid w:val="00D05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1"/>
    <w:link w:val="af4"/>
    <w:uiPriority w:val="99"/>
    <w:unhideWhenUsed/>
    <w:rsid w:val="00FE5F4D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2"/>
    <w:link w:val="af3"/>
    <w:uiPriority w:val="99"/>
    <w:rsid w:val="00FE5F4D"/>
    <w:rPr>
      <w:rFonts w:eastAsia="Calibri"/>
      <w:bCs w:val="0"/>
      <w:kern w:val="0"/>
    </w:rPr>
  </w:style>
  <w:style w:type="character" w:styleId="af5">
    <w:name w:val="Unresolved Mention"/>
    <w:basedOn w:val="a2"/>
    <w:uiPriority w:val="99"/>
    <w:semiHidden/>
    <w:unhideWhenUsed/>
    <w:rsid w:val="00884C15"/>
    <w:rPr>
      <w:color w:val="605E5C"/>
      <w:shd w:val="clear" w:color="auto" w:fill="E1DFDD"/>
    </w:rPr>
  </w:style>
  <w:style w:type="paragraph" w:styleId="HTML">
    <w:name w:val="HTML Preformatted"/>
    <w:basedOn w:val="a1"/>
    <w:link w:val="HTML0"/>
    <w:uiPriority w:val="99"/>
    <w:semiHidden/>
    <w:unhideWhenUsed/>
    <w:rsid w:val="00351BB2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51BB2"/>
    <w:rPr>
      <w:rFonts w:ascii="Consolas" w:eastAsia="Calibri" w:hAnsi="Consolas"/>
      <w:bCs w:val="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nanium.ru/catalog/product/218386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398</TotalTime>
  <Pages>4</Pages>
  <Words>652</Words>
  <Characters>4775</Characters>
  <Application>Microsoft Office Word</Application>
  <DocSecurity>0</DocSecurity>
  <Lines>39</Lines>
  <Paragraphs>10</Paragraphs>
  <ScaleCrop>false</ScaleCrop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147</cp:revision>
  <cp:lastPrinted>2025-12-09T05:34:00Z</cp:lastPrinted>
  <dcterms:created xsi:type="dcterms:W3CDTF">2025-09-09T16:17:00Z</dcterms:created>
  <dcterms:modified xsi:type="dcterms:W3CDTF">2025-12-15T10:38:00Z</dcterms:modified>
</cp:coreProperties>
</file>