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087D" w14:textId="77777777" w:rsidR="00C70A4C" w:rsidRDefault="00C70A4C" w:rsidP="00C70A4C">
      <w:pPr>
        <w:pStyle w:val="10"/>
      </w:pPr>
      <w:bookmarkStart w:id="0" w:name="_Toc198937036"/>
      <w:r>
        <w:t>Лабораторная работа №</w:t>
      </w:r>
      <w:r w:rsidRPr="00926439">
        <w:t>1</w:t>
      </w:r>
      <w:r>
        <w:t>2</w:t>
      </w:r>
      <w:r>
        <w:br/>
      </w:r>
      <w:r w:rsidRPr="002D3E27">
        <w:t>Тестирование удобства использования ПО</w:t>
      </w:r>
      <w:bookmarkEnd w:id="0"/>
    </w:p>
    <w:p w14:paraId="67487155" w14:textId="77777777" w:rsidR="00C70A4C" w:rsidRDefault="00C70A4C" w:rsidP="00C70A4C">
      <w:pPr>
        <w:pStyle w:val="1"/>
        <w:numPr>
          <w:ilvl w:val="0"/>
          <w:numId w:val="7"/>
        </w:numPr>
      </w:pPr>
      <w:r>
        <w:t>Цель работы</w:t>
      </w:r>
    </w:p>
    <w:p w14:paraId="6130C67C" w14:textId="77777777" w:rsidR="00C70A4C" w:rsidRDefault="00C70A4C" w:rsidP="00C70A4C">
      <w:pPr>
        <w:pStyle w:val="2"/>
        <w:tabs>
          <w:tab w:val="clear" w:pos="360"/>
        </w:tabs>
      </w:pPr>
      <w:r>
        <w:t>Проведение тестирования удобства использования (</w:t>
      </w:r>
      <w:proofErr w:type="spellStart"/>
      <w:r>
        <w:t>usability</w:t>
      </w:r>
      <w:proofErr w:type="spellEnd"/>
      <w:r>
        <w:t>) тестовой версии программного обеспечения (ПО) с целью оценки его качества.</w:t>
      </w:r>
    </w:p>
    <w:p w14:paraId="273B5F83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Литература</w:t>
      </w:r>
    </w:p>
    <w:p w14:paraId="2BCBDD9D" w14:textId="77777777" w:rsidR="00C70A4C" w:rsidRDefault="00C70A4C" w:rsidP="00C70A4C">
      <w:pPr>
        <w:pStyle w:val="2"/>
        <w:tabs>
          <w:tab w:val="clear" w:pos="360"/>
        </w:tabs>
      </w:pPr>
      <w:r w:rsidRPr="005B40DE">
        <w:t xml:space="preserve">Касьянова, Е. В. Юзабилити исследование программного </w:t>
      </w:r>
      <w:proofErr w:type="gramStart"/>
      <w:r w:rsidRPr="005B40DE">
        <w:t>продукта :</w:t>
      </w:r>
      <w:proofErr w:type="gramEnd"/>
      <w:r w:rsidRPr="005B40DE">
        <w:t xml:space="preserve"> учебное пособие / Е. В. Касьянова, М. А. Масюк. — </w:t>
      </w:r>
      <w:proofErr w:type="gramStart"/>
      <w:r w:rsidRPr="005B40DE">
        <w:t>Красноярск :</w:t>
      </w:r>
      <w:proofErr w:type="gramEnd"/>
      <w:r w:rsidRPr="005B40DE">
        <w:t xml:space="preserve"> </w:t>
      </w:r>
      <w:proofErr w:type="spellStart"/>
      <w:r w:rsidRPr="005B40DE">
        <w:t>СибГУ</w:t>
      </w:r>
      <w:proofErr w:type="spellEnd"/>
      <w:r w:rsidRPr="005B40DE">
        <w:t xml:space="preserve"> им. академика М. Ф. Решетнёва, 2022. — 94 с. — </w:t>
      </w:r>
      <w:proofErr w:type="gramStart"/>
      <w:r w:rsidRPr="005B40DE">
        <w:t>Текст :</w:t>
      </w:r>
      <w:proofErr w:type="gramEnd"/>
      <w:r w:rsidRPr="005B40DE">
        <w:t xml:space="preserve"> электронный // </w:t>
      </w:r>
      <w:proofErr w:type="gramStart"/>
      <w:r w:rsidRPr="005B40DE">
        <w:t>Лань :</w:t>
      </w:r>
      <w:proofErr w:type="gramEnd"/>
      <w:r w:rsidRPr="005B40DE">
        <w:t xml:space="preserve"> электронно-библиотечная система. — URL: </w:t>
      </w:r>
      <w:hyperlink r:id="rId5" w:history="1">
        <w:r w:rsidRPr="0094335C">
          <w:rPr>
            <w:rStyle w:val="af"/>
          </w:rPr>
          <w:t>https://e.lanbook.com/book/330125</w:t>
        </w:r>
      </w:hyperlink>
      <w:r>
        <w:t xml:space="preserve"> </w:t>
      </w:r>
      <w:r w:rsidRPr="005B40DE">
        <w:t xml:space="preserve">— Режим доступа: для </w:t>
      </w:r>
      <w:proofErr w:type="spellStart"/>
      <w:r w:rsidRPr="005B40DE">
        <w:t>авториз</w:t>
      </w:r>
      <w:proofErr w:type="spellEnd"/>
      <w:r w:rsidRPr="005B40DE">
        <w:t xml:space="preserve">. пользователей. </w:t>
      </w:r>
    </w:p>
    <w:p w14:paraId="47018C47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Подготовка к работе</w:t>
      </w:r>
    </w:p>
    <w:p w14:paraId="216F5B22" w14:textId="77777777" w:rsidR="00C70A4C" w:rsidRDefault="00C70A4C" w:rsidP="00C70A4C">
      <w:pPr>
        <w:pStyle w:val="2"/>
        <w:tabs>
          <w:tab w:val="clear" w:pos="360"/>
        </w:tabs>
      </w:pPr>
      <w:r>
        <w:t>Повторить теоретический материал (см. п.2).</w:t>
      </w:r>
    </w:p>
    <w:p w14:paraId="4807EAF0" w14:textId="77777777" w:rsidR="00C70A4C" w:rsidRDefault="00C70A4C" w:rsidP="00C70A4C">
      <w:pPr>
        <w:pStyle w:val="2"/>
        <w:tabs>
          <w:tab w:val="clear" w:pos="360"/>
        </w:tabs>
      </w:pPr>
      <w:r>
        <w:t>Изучить описание лабораторной работы.</w:t>
      </w:r>
    </w:p>
    <w:p w14:paraId="72CCCCE1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Основное оборудование</w:t>
      </w:r>
    </w:p>
    <w:p w14:paraId="35DCCFD2" w14:textId="77777777" w:rsidR="00C70A4C" w:rsidRDefault="00C70A4C" w:rsidP="00C70A4C">
      <w:pPr>
        <w:pStyle w:val="2"/>
        <w:tabs>
          <w:tab w:val="clear" w:pos="360"/>
        </w:tabs>
      </w:pPr>
      <w:r>
        <w:t>Персональный компьютер.</w:t>
      </w:r>
    </w:p>
    <w:p w14:paraId="731D7D55" w14:textId="77777777" w:rsidR="00C70A4C" w:rsidRPr="00E663E7" w:rsidRDefault="00C70A4C" w:rsidP="00C70A4C">
      <w:pPr>
        <w:pStyle w:val="1"/>
        <w:tabs>
          <w:tab w:val="clear" w:pos="360"/>
        </w:tabs>
        <w:ind w:firstLine="0"/>
      </w:pPr>
      <w:r>
        <w:t>Задание</w:t>
      </w:r>
    </w:p>
    <w:p w14:paraId="5EE0E717" w14:textId="6169CB00" w:rsidR="009A04C0" w:rsidRPr="009A04C0" w:rsidRDefault="009A04C0" w:rsidP="00327598">
      <w:hyperlink r:id="rId6" w:history="1">
        <w:r w:rsidRPr="00350714">
          <w:rPr>
            <w:rStyle w:val="af"/>
          </w:rPr>
          <w:t>https://github.com/ReyRom/VortexFileApp/releases/tag/1</w:t>
        </w:r>
      </w:hyperlink>
    </w:p>
    <w:p w14:paraId="595F1E50" w14:textId="77777777" w:rsidR="009A04C0" w:rsidRDefault="009A04C0" w:rsidP="00327598">
      <w:pPr>
        <w:rPr>
          <w:lang w:val="en-US"/>
        </w:rPr>
      </w:pPr>
    </w:p>
    <w:p w14:paraId="27F63B0A" w14:textId="6D0AFB7F" w:rsidR="009A196C" w:rsidRDefault="009A196C" w:rsidP="00327598">
      <w:r>
        <w:t xml:space="preserve">Разбиться на пары: один </w:t>
      </w:r>
      <w:r w:rsidR="002F211E">
        <w:t>выступает исследователем, другой – испытуемым</w:t>
      </w:r>
      <w:r w:rsidR="00F1207C">
        <w:t>.</w:t>
      </w:r>
    </w:p>
    <w:p w14:paraId="48E8CD05" w14:textId="77777777" w:rsidR="00FF1550" w:rsidRPr="00FF1550" w:rsidRDefault="00E95AEC" w:rsidP="00327598">
      <w:r w:rsidRPr="00E95AEC">
        <w:t>Подготовить протокол</w:t>
      </w:r>
      <w:r w:rsidR="001114B3">
        <w:t xml:space="preserve"> в </w:t>
      </w:r>
      <w:r w:rsidR="001114B3">
        <w:rPr>
          <w:lang w:val="en-US"/>
        </w:rPr>
        <w:t>Excel</w:t>
      </w:r>
      <w:r>
        <w:t xml:space="preserve"> для регистрации следующих данных</w:t>
      </w:r>
      <w:r w:rsidR="00FF1550" w:rsidRPr="00FF1550">
        <w:t>:</w:t>
      </w:r>
    </w:p>
    <w:p w14:paraId="0FFA280F" w14:textId="5395CF9A" w:rsidR="006B7AB8" w:rsidRDefault="00FF1550" w:rsidP="00327598">
      <w:r>
        <w:t>П</w:t>
      </w:r>
      <w:r w:rsidR="00E95AEC">
        <w:t>о каждой задаче:</w:t>
      </w:r>
    </w:p>
    <w:p w14:paraId="5DDC6BF9" w14:textId="77777777" w:rsidR="00C95901" w:rsidRPr="00C95901" w:rsidRDefault="00C95901" w:rsidP="00C95901">
      <w:pPr>
        <w:pStyle w:val="a"/>
        <w:tabs>
          <w:tab w:val="left" w:pos="851"/>
        </w:tabs>
        <w:ind w:left="0" w:firstLine="567"/>
      </w:pPr>
      <w:r w:rsidRPr="00C95901">
        <w:t>время выполнения в секундах;</w:t>
      </w:r>
    </w:p>
    <w:p w14:paraId="6C271342" w14:textId="77777777" w:rsidR="00C95901" w:rsidRPr="00C95901" w:rsidRDefault="00C95901" w:rsidP="00C95901">
      <w:pPr>
        <w:pStyle w:val="a"/>
        <w:tabs>
          <w:tab w:val="left" w:pos="851"/>
        </w:tabs>
        <w:ind w:left="0" w:firstLine="567"/>
      </w:pPr>
      <w:r w:rsidRPr="00C95901">
        <w:t>количество всех пользовательских действий;</w:t>
      </w:r>
    </w:p>
    <w:p w14:paraId="321AC915" w14:textId="77777777" w:rsidR="00C95901" w:rsidRPr="00C95901" w:rsidRDefault="00C95901" w:rsidP="00C95901">
      <w:pPr>
        <w:pStyle w:val="a"/>
        <w:tabs>
          <w:tab w:val="left" w:pos="851"/>
        </w:tabs>
        <w:ind w:left="0" w:firstLine="567"/>
      </w:pPr>
      <w:r w:rsidRPr="00C95901">
        <w:t>количество ошибочных действий;</w:t>
      </w:r>
    </w:p>
    <w:p w14:paraId="48A0F914" w14:textId="77777777" w:rsidR="00C95901" w:rsidRPr="00C95901" w:rsidRDefault="00C95901" w:rsidP="00C95901">
      <w:pPr>
        <w:pStyle w:val="a"/>
        <w:tabs>
          <w:tab w:val="left" w:pos="851"/>
        </w:tabs>
        <w:ind w:left="0" w:firstLine="567"/>
      </w:pPr>
      <w:r w:rsidRPr="00C95901">
        <w:t>факт достижения поставленной цели;</w:t>
      </w:r>
    </w:p>
    <w:p w14:paraId="7046C7B6" w14:textId="5C20A8CC" w:rsidR="00C95901" w:rsidRPr="00C95901" w:rsidRDefault="00C95901" w:rsidP="00C95901">
      <w:pPr>
        <w:pStyle w:val="a"/>
        <w:tabs>
          <w:tab w:val="left" w:pos="851"/>
        </w:tabs>
        <w:ind w:left="0" w:firstLine="567"/>
      </w:pPr>
      <w:r w:rsidRPr="00C95901">
        <w:t>факт обращения за помощью;</w:t>
      </w:r>
    </w:p>
    <w:p w14:paraId="73CD6A70" w14:textId="39D397AC" w:rsidR="00453C16" w:rsidRPr="00FF1550" w:rsidRDefault="00C95901" w:rsidP="00453C16">
      <w:pPr>
        <w:pStyle w:val="a"/>
        <w:tabs>
          <w:tab w:val="left" w:pos="851"/>
        </w:tabs>
        <w:ind w:left="0" w:firstLine="567"/>
      </w:pPr>
      <w:r w:rsidRPr="00C95901">
        <w:t>оценку сложности по шкале SEQ</w:t>
      </w:r>
      <w:r w:rsidR="009471C9">
        <w:t xml:space="preserve"> (</w:t>
      </w:r>
      <w:proofErr w:type="gramStart"/>
      <w:r w:rsidR="009471C9">
        <w:t>1-7</w:t>
      </w:r>
      <w:proofErr w:type="gramEnd"/>
      <w:r w:rsidR="009471C9">
        <w:t>)</w:t>
      </w:r>
      <w:r w:rsidR="00453C16">
        <w:t>.</w:t>
      </w:r>
    </w:p>
    <w:p w14:paraId="70402773" w14:textId="59CDA80D" w:rsidR="00FF1550" w:rsidRPr="00FF1550" w:rsidRDefault="00FF1550" w:rsidP="00FF1550">
      <w:pPr>
        <w:pStyle w:val="a"/>
        <w:numPr>
          <w:ilvl w:val="0"/>
          <w:numId w:val="0"/>
        </w:numPr>
        <w:tabs>
          <w:tab w:val="left" w:pos="851"/>
        </w:tabs>
        <w:ind w:left="567"/>
      </w:pPr>
      <w:r>
        <w:t>В целом по приложению</w:t>
      </w:r>
    </w:p>
    <w:p w14:paraId="3F513E41" w14:textId="139320AA" w:rsidR="001114B3" w:rsidRPr="004A586B" w:rsidRDefault="004A586B" w:rsidP="00453C16">
      <w:pPr>
        <w:pStyle w:val="a"/>
        <w:tabs>
          <w:tab w:val="left" w:pos="851"/>
        </w:tabs>
        <w:ind w:left="0" w:firstLine="567"/>
      </w:pPr>
      <w:r>
        <w:t xml:space="preserve">оценки </w:t>
      </w:r>
      <w:r>
        <w:rPr>
          <w:lang w:val="en-US"/>
        </w:rPr>
        <w:t>SUS</w:t>
      </w:r>
    </w:p>
    <w:p w14:paraId="03AE9B78" w14:textId="009CE7B1" w:rsidR="004A586B" w:rsidRPr="004A586B" w:rsidRDefault="004A586B" w:rsidP="00453C16">
      <w:pPr>
        <w:pStyle w:val="a"/>
        <w:tabs>
          <w:tab w:val="left" w:pos="851"/>
        </w:tabs>
        <w:ind w:left="0" w:firstLine="567"/>
      </w:pPr>
      <w:r>
        <w:t xml:space="preserve">оценка </w:t>
      </w:r>
      <w:r>
        <w:rPr>
          <w:lang w:val="en-US"/>
        </w:rPr>
        <w:t>NPS</w:t>
      </w:r>
    </w:p>
    <w:p w14:paraId="75381C7D" w14:textId="78282F75" w:rsidR="004A586B" w:rsidRDefault="009F19DD" w:rsidP="00453C16">
      <w:pPr>
        <w:pStyle w:val="a"/>
        <w:tabs>
          <w:tab w:val="left" w:pos="851"/>
        </w:tabs>
        <w:ind w:left="0" w:firstLine="567"/>
      </w:pPr>
      <w:r>
        <w:t>обратная связь</w:t>
      </w:r>
    </w:p>
    <w:p w14:paraId="0701E39F" w14:textId="77777777" w:rsidR="00453C16" w:rsidRDefault="00453C16" w:rsidP="00327598"/>
    <w:p w14:paraId="47E53CBD" w14:textId="056E7E2D" w:rsidR="00453C16" w:rsidRDefault="00453C16" w:rsidP="00327598">
      <w:r>
        <w:t xml:space="preserve">Выполнить </w:t>
      </w:r>
      <w:r w:rsidR="009710CA">
        <w:t>задачи из приложения п.9</w:t>
      </w:r>
      <w:r w:rsidR="00135993">
        <w:t>, в процессе выполнения фиксировать данные в протокол</w:t>
      </w:r>
      <w:r w:rsidR="009471C9">
        <w:t>.</w:t>
      </w:r>
    </w:p>
    <w:p w14:paraId="1BA3BA58" w14:textId="66D25630" w:rsidR="009710CA" w:rsidRDefault="00CF6DCD" w:rsidP="00327598">
      <w:r w:rsidRPr="00CF6DCD">
        <w:t>Собрать открытую обратную связь испытуемого</w:t>
      </w:r>
      <w:r>
        <w:t xml:space="preserve"> по итогам всех задач</w:t>
      </w:r>
      <w:r w:rsidRPr="00CF6DCD">
        <w:t>. Зафиксировать возникшие затруднения, замечания и предложения.</w:t>
      </w:r>
    </w:p>
    <w:p w14:paraId="14989BA7" w14:textId="1375B2E7" w:rsidR="00D84FAA" w:rsidRDefault="00D84FAA" w:rsidP="00327598">
      <w:r>
        <w:t xml:space="preserve">Провести для </w:t>
      </w:r>
      <w:r w:rsidRPr="00CF6DCD">
        <w:t>испытуемого</w:t>
      </w:r>
      <w:r w:rsidR="007C705C">
        <w:t xml:space="preserve"> </w:t>
      </w:r>
      <w:r w:rsidR="007C705C" w:rsidRPr="007C705C">
        <w:t>анкетирование SUS и NPS</w:t>
      </w:r>
      <w:r w:rsidR="007C705C">
        <w:t>.</w:t>
      </w:r>
    </w:p>
    <w:p w14:paraId="2F28B34F" w14:textId="77777777" w:rsidR="001114B3" w:rsidRPr="009979C8" w:rsidRDefault="001114B3" w:rsidP="00327598">
      <w:pPr>
        <w:rPr>
          <w:lang w:val="en-US"/>
        </w:rPr>
      </w:pPr>
    </w:p>
    <w:p w14:paraId="7D69C93C" w14:textId="64DAA708" w:rsidR="007C705C" w:rsidRDefault="007C705C" w:rsidP="00327598">
      <w:r w:rsidRPr="007C705C">
        <w:lastRenderedPageBreak/>
        <w:t>Объединить результаты собственной группы с результатами не менее двух других групп. В итоговой выборке должны присутствовать данные не менее трёх испытуемых</w:t>
      </w:r>
    </w:p>
    <w:p w14:paraId="3FDB559B" w14:textId="77777777" w:rsidR="007C705C" w:rsidRDefault="007C705C" w:rsidP="00327598"/>
    <w:p w14:paraId="5AFB5438" w14:textId="73794AEB" w:rsidR="00703E7A" w:rsidRPr="00A97B83" w:rsidRDefault="00703E7A" w:rsidP="00327598">
      <w:r>
        <w:t>Рассчитать</w:t>
      </w:r>
    </w:p>
    <w:p w14:paraId="40C5BD58" w14:textId="0271E575" w:rsidR="00703E7A" w:rsidRDefault="00F27027" w:rsidP="00327598">
      <w:r>
        <w:t xml:space="preserve">Рассчитать </w:t>
      </w:r>
      <w:r w:rsidR="00A97B83">
        <w:t xml:space="preserve">показатели </w:t>
      </w:r>
      <w:r w:rsidR="00A97B83">
        <w:rPr>
          <w:lang w:val="en-US"/>
        </w:rPr>
        <w:t>TSR</w:t>
      </w:r>
      <w:r w:rsidR="00A97B83">
        <w:t xml:space="preserve"> и </w:t>
      </w:r>
      <w:r w:rsidR="00A97B83">
        <w:rPr>
          <w:lang w:val="en-US"/>
        </w:rPr>
        <w:t>CR</w:t>
      </w:r>
      <w:r w:rsidR="00A97B83" w:rsidRPr="00A97B83">
        <w:t xml:space="preserve"> </w:t>
      </w:r>
      <w:r w:rsidR="00A97B83">
        <w:t>для каждой отдельной задачи и всех задач вместе.</w:t>
      </w:r>
    </w:p>
    <w:p w14:paraId="580DE0AF" w14:textId="77777777" w:rsidR="0020279C" w:rsidRDefault="00346304" w:rsidP="0020279C">
      <w:r>
        <w:t>Рассчитать показатель</w:t>
      </w:r>
      <w:r w:rsidR="0020279C">
        <w:t xml:space="preserve"> </w:t>
      </w:r>
      <w:r w:rsidR="0020279C">
        <w:rPr>
          <w:lang w:val="en-US"/>
        </w:rPr>
        <w:t>ER</w:t>
      </w:r>
      <w:r w:rsidR="0020279C" w:rsidRPr="0020279C">
        <w:t xml:space="preserve"> </w:t>
      </w:r>
      <w:r w:rsidR="0020279C">
        <w:t>для каждой отдельной задачи и всех задач вместе.</w:t>
      </w:r>
    </w:p>
    <w:p w14:paraId="4CD95B95" w14:textId="77777777" w:rsidR="00D67545" w:rsidRPr="00B74A56" w:rsidRDefault="00D67545" w:rsidP="00D67545">
      <w:r>
        <w:t xml:space="preserve">Рассчитать показатель </w:t>
      </w:r>
      <w:r>
        <w:rPr>
          <w:lang w:val="en-US"/>
        </w:rPr>
        <w:t>AR</w:t>
      </w:r>
      <w:r w:rsidRPr="0020279C">
        <w:t xml:space="preserve"> </w:t>
      </w:r>
      <w:r>
        <w:t>для всех задач вместе.</w:t>
      </w:r>
    </w:p>
    <w:p w14:paraId="3820DFA3" w14:textId="53AF21DB" w:rsidR="0071715C" w:rsidRPr="0071715C" w:rsidRDefault="0071715C" w:rsidP="0071715C">
      <w:r>
        <w:t xml:space="preserve">Рассчитать показатель </w:t>
      </w:r>
      <w:r>
        <w:rPr>
          <w:lang w:val="en-US"/>
        </w:rPr>
        <w:t>ATT</w:t>
      </w:r>
      <w:r w:rsidRPr="0020279C">
        <w:t xml:space="preserve"> </w:t>
      </w:r>
      <w:r>
        <w:t>для каждой отдельной задачи</w:t>
      </w:r>
      <w:r w:rsidRPr="0071715C">
        <w:t>.</w:t>
      </w:r>
    </w:p>
    <w:p w14:paraId="15255F33" w14:textId="089EFD0A" w:rsidR="00B847C8" w:rsidRPr="0071715C" w:rsidRDefault="00D67545" w:rsidP="00D61341">
      <w:r>
        <w:t xml:space="preserve">Рассчитать показатель </w:t>
      </w:r>
      <w:r>
        <w:rPr>
          <w:lang w:val="en-US"/>
        </w:rPr>
        <w:t>TP</w:t>
      </w:r>
      <w:r w:rsidR="00D61341" w:rsidRPr="00D61341">
        <w:t xml:space="preserve"> </w:t>
      </w:r>
      <w:r w:rsidR="00D61341">
        <w:t xml:space="preserve">и </w:t>
      </w:r>
      <w:r w:rsidR="00D61341">
        <w:rPr>
          <w:lang w:val="en-US"/>
        </w:rPr>
        <w:t>EU</w:t>
      </w:r>
      <w:r w:rsidRPr="0020279C">
        <w:t xml:space="preserve"> </w:t>
      </w:r>
      <w:r>
        <w:t>для всех задач вместе.</w:t>
      </w:r>
    </w:p>
    <w:p w14:paraId="5F0B93D7" w14:textId="0DB017AD" w:rsidR="00B74A56" w:rsidRDefault="007F48B2" w:rsidP="00B74A56">
      <w:pPr>
        <w:rPr>
          <w:lang w:val="en-US"/>
        </w:rPr>
      </w:pPr>
      <w:r>
        <w:t xml:space="preserve">Рассчитать показатель </w:t>
      </w:r>
      <w:r>
        <w:rPr>
          <w:lang w:val="en-US"/>
        </w:rPr>
        <w:t>SEQ</w:t>
      </w:r>
      <w:r w:rsidRPr="007F48B2">
        <w:t xml:space="preserve"> </w:t>
      </w:r>
      <w:r>
        <w:t>для каждой отдельной задачи</w:t>
      </w:r>
      <w:r w:rsidRPr="0071715C">
        <w:t>.</w:t>
      </w:r>
    </w:p>
    <w:p w14:paraId="4711CC80" w14:textId="3BC18BC0" w:rsidR="007F48B2" w:rsidRPr="003422B4" w:rsidRDefault="007F48B2" w:rsidP="00B74A56">
      <w:r>
        <w:t xml:space="preserve">Рассчитать </w:t>
      </w:r>
      <w:r w:rsidR="003422B4">
        <w:t xml:space="preserve">показатели </w:t>
      </w:r>
      <w:r w:rsidR="003422B4">
        <w:rPr>
          <w:lang w:val="en-US"/>
        </w:rPr>
        <w:t>SUS</w:t>
      </w:r>
      <w:r w:rsidR="003422B4" w:rsidRPr="003422B4">
        <w:t xml:space="preserve"> </w:t>
      </w:r>
      <w:r w:rsidR="003422B4">
        <w:t xml:space="preserve">и </w:t>
      </w:r>
      <w:r w:rsidR="003422B4">
        <w:rPr>
          <w:lang w:val="en-US"/>
        </w:rPr>
        <w:t>NPS</w:t>
      </w:r>
      <w:r w:rsidR="003422B4" w:rsidRPr="003422B4">
        <w:t xml:space="preserve"> </w:t>
      </w:r>
      <w:r w:rsidR="003422B4">
        <w:t>для всего приложения в целом</w:t>
      </w:r>
    </w:p>
    <w:p w14:paraId="28B3A40D" w14:textId="77777777" w:rsidR="00703E7A" w:rsidRDefault="00703E7A" w:rsidP="00327598"/>
    <w:p w14:paraId="06E72B6A" w14:textId="42722ABD" w:rsidR="00845260" w:rsidRDefault="00845260" w:rsidP="00327598">
      <w:r w:rsidRPr="00845260">
        <w:t>Определить три наиболее проблемных пользовательских сценария</w:t>
      </w:r>
      <w:r>
        <w:t xml:space="preserve">, обосновать выбор </w:t>
      </w:r>
      <w:r w:rsidR="00E3449E">
        <w:t>на основании измеренных метрик и наблюдений.</w:t>
      </w:r>
    </w:p>
    <w:p w14:paraId="1E7C9C12" w14:textId="5E1A4FC1" w:rsidR="007D0742" w:rsidRDefault="00DC7744" w:rsidP="00327598">
      <w:r>
        <w:t xml:space="preserve">Сделать общий вывод по удобству использования </w:t>
      </w:r>
      <w:r w:rsidR="00AE5876">
        <w:t>ПО.</w:t>
      </w:r>
    </w:p>
    <w:p w14:paraId="13D47B84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Порядок выполнения работы</w:t>
      </w:r>
    </w:p>
    <w:p w14:paraId="59933631" w14:textId="77777777" w:rsidR="00C70A4C" w:rsidRDefault="00C70A4C" w:rsidP="00C70A4C">
      <w:pPr>
        <w:pStyle w:val="2"/>
        <w:tabs>
          <w:tab w:val="clear" w:pos="360"/>
        </w:tabs>
      </w:pPr>
      <w:r>
        <w:t>Повторить теоретический материал п. 3.1;</w:t>
      </w:r>
    </w:p>
    <w:p w14:paraId="7F92DB53" w14:textId="6CE776B0" w:rsidR="00C70A4C" w:rsidRDefault="00C70A4C" w:rsidP="00C70A4C">
      <w:pPr>
        <w:pStyle w:val="2"/>
        <w:tabs>
          <w:tab w:val="clear" w:pos="360"/>
        </w:tabs>
      </w:pPr>
      <w:r>
        <w:t>Выполнить анализ и тестирование удобства использования ПО п. 5</w:t>
      </w:r>
      <w:r w:rsidR="00AE5876">
        <w:t>.</w:t>
      </w:r>
    </w:p>
    <w:p w14:paraId="3FF50413" w14:textId="77777777" w:rsidR="00C70A4C" w:rsidRDefault="00C70A4C" w:rsidP="00C70A4C">
      <w:pPr>
        <w:pStyle w:val="2"/>
        <w:tabs>
          <w:tab w:val="clear" w:pos="360"/>
        </w:tabs>
      </w:pPr>
      <w:r>
        <w:t>Ответить на контрольные вопросы п. 8;</w:t>
      </w:r>
    </w:p>
    <w:p w14:paraId="35AA2FBC" w14:textId="77777777" w:rsidR="00C70A4C" w:rsidRDefault="00C70A4C" w:rsidP="00C70A4C">
      <w:pPr>
        <w:pStyle w:val="2"/>
        <w:tabs>
          <w:tab w:val="clear" w:pos="360"/>
        </w:tabs>
      </w:pPr>
      <w:r>
        <w:t>Заполнить отчет п. 7.</w:t>
      </w:r>
    </w:p>
    <w:p w14:paraId="5CF6092D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Содержание отчета</w:t>
      </w:r>
    </w:p>
    <w:p w14:paraId="65CAE0EE" w14:textId="77777777" w:rsidR="00C70A4C" w:rsidRDefault="00C70A4C" w:rsidP="00C70A4C">
      <w:pPr>
        <w:pStyle w:val="2"/>
        <w:tabs>
          <w:tab w:val="clear" w:pos="360"/>
        </w:tabs>
      </w:pPr>
      <w:r>
        <w:t>Титульный лист;</w:t>
      </w:r>
    </w:p>
    <w:p w14:paraId="332405A5" w14:textId="77777777" w:rsidR="00C70A4C" w:rsidRDefault="00C70A4C" w:rsidP="00C70A4C">
      <w:pPr>
        <w:pStyle w:val="2"/>
        <w:tabs>
          <w:tab w:val="clear" w:pos="360"/>
        </w:tabs>
      </w:pPr>
      <w:r>
        <w:t>Цель работы;</w:t>
      </w:r>
    </w:p>
    <w:p w14:paraId="07F95619" w14:textId="72F8F461" w:rsidR="00C70A4C" w:rsidRDefault="00C70A4C" w:rsidP="00C70A4C">
      <w:pPr>
        <w:pStyle w:val="2"/>
        <w:tabs>
          <w:tab w:val="clear" w:pos="360"/>
        </w:tabs>
      </w:pPr>
      <w:r>
        <w:t>Протокол тестирования удобства использования, со сделанными выводами п 5;</w:t>
      </w:r>
    </w:p>
    <w:p w14:paraId="0368B7AE" w14:textId="77777777" w:rsidR="00C70A4C" w:rsidRDefault="00C70A4C" w:rsidP="00C70A4C">
      <w:pPr>
        <w:pStyle w:val="2"/>
        <w:tabs>
          <w:tab w:val="clear" w:pos="360"/>
        </w:tabs>
      </w:pPr>
      <w:r>
        <w:t>Ответы на контрольные вопросы п. 6.3;</w:t>
      </w:r>
    </w:p>
    <w:p w14:paraId="635B4355" w14:textId="77777777" w:rsidR="00C70A4C" w:rsidRDefault="00C70A4C" w:rsidP="00C70A4C">
      <w:pPr>
        <w:pStyle w:val="2"/>
        <w:tabs>
          <w:tab w:val="clear" w:pos="360"/>
        </w:tabs>
      </w:pPr>
      <w:r>
        <w:t>Вывод по проделанной работе.</w:t>
      </w:r>
    </w:p>
    <w:p w14:paraId="3F330BC4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Контрольные вопросы</w:t>
      </w:r>
    </w:p>
    <w:p w14:paraId="245729A8" w14:textId="77777777" w:rsidR="00C70A4C" w:rsidRDefault="00C70A4C" w:rsidP="00C70A4C">
      <w:pPr>
        <w:pStyle w:val="2"/>
        <w:tabs>
          <w:tab w:val="clear" w:pos="360"/>
        </w:tabs>
      </w:pPr>
      <w:r>
        <w:t>Какие основные показатели учитываются при оценке удобства использования ПО?</w:t>
      </w:r>
    </w:p>
    <w:p w14:paraId="3EE5E880" w14:textId="77777777" w:rsidR="00C70A4C" w:rsidRDefault="00C70A4C" w:rsidP="00C70A4C">
      <w:pPr>
        <w:pStyle w:val="2"/>
        <w:tabs>
          <w:tab w:val="clear" w:pos="360"/>
        </w:tabs>
      </w:pPr>
      <w:r>
        <w:t xml:space="preserve">Что такое "когнитивная нагрузка" и как она влияет на </w:t>
      </w:r>
      <w:proofErr w:type="spellStart"/>
      <w:r>
        <w:t>usability</w:t>
      </w:r>
      <w:proofErr w:type="spellEnd"/>
      <w:r>
        <w:t xml:space="preserve"> ПО?</w:t>
      </w:r>
    </w:p>
    <w:p w14:paraId="15154182" w14:textId="77777777" w:rsidR="00C70A4C" w:rsidRDefault="00C70A4C" w:rsidP="00C70A4C">
      <w:pPr>
        <w:pStyle w:val="2"/>
        <w:tabs>
          <w:tab w:val="clear" w:pos="360"/>
        </w:tabs>
      </w:pPr>
      <w:r>
        <w:t xml:space="preserve">Какие преимущества и недостатки существуют у различных методов сбора данных (наблюдение, опросы, интервью) в </w:t>
      </w:r>
      <w:proofErr w:type="spellStart"/>
      <w:r>
        <w:t>usability</w:t>
      </w:r>
      <w:proofErr w:type="spellEnd"/>
      <w:r>
        <w:t xml:space="preserve"> тестировании?</w:t>
      </w:r>
    </w:p>
    <w:p w14:paraId="6B7EC4E2" w14:textId="77777777" w:rsidR="00C70A4C" w:rsidRDefault="00C70A4C" w:rsidP="00C70A4C">
      <w:pPr>
        <w:pStyle w:val="1"/>
        <w:tabs>
          <w:tab w:val="clear" w:pos="360"/>
        </w:tabs>
        <w:ind w:firstLine="0"/>
      </w:pPr>
      <w:r>
        <w:t>Приложение</w:t>
      </w:r>
    </w:p>
    <w:p w14:paraId="7953F5D4" w14:textId="77777777" w:rsidR="00C70A4C" w:rsidRDefault="00C70A4C" w:rsidP="00C70A4C"/>
    <w:p w14:paraId="65F829A9" w14:textId="2A0176F5" w:rsidR="00DB599A" w:rsidRDefault="006E31C1" w:rsidP="00C70A4C">
      <w:r>
        <w:t>Задачи для тестирования</w:t>
      </w:r>
    </w:p>
    <w:p w14:paraId="7081A9C2" w14:textId="77777777" w:rsidR="006E31C1" w:rsidRDefault="006E31C1" w:rsidP="00C70A4C"/>
    <w:p w14:paraId="60829AC8" w14:textId="299BE35E" w:rsidR="006E31C1" w:rsidRDefault="006E31C1" w:rsidP="001171B3">
      <w:pPr>
        <w:pStyle w:val="a"/>
        <w:numPr>
          <w:ilvl w:val="0"/>
          <w:numId w:val="11"/>
        </w:numPr>
      </w:pPr>
      <w:r>
        <w:lastRenderedPageBreak/>
        <w:t>Регистрация</w:t>
      </w:r>
      <w:r w:rsidR="00241857" w:rsidRPr="00491EA2">
        <w:t xml:space="preserve"> (</w:t>
      </w:r>
      <w:r w:rsidR="00241857">
        <w:t xml:space="preserve">создайте пользователя с </w:t>
      </w:r>
      <w:r w:rsidR="00902AE2">
        <w:t>логином</w:t>
      </w:r>
      <w:r w:rsidR="00241857">
        <w:t xml:space="preserve"> </w:t>
      </w:r>
      <w:proofErr w:type="spellStart"/>
      <w:r w:rsidR="00241857">
        <w:rPr>
          <w:lang w:val="en-US"/>
        </w:rPr>
        <w:t>isppNN</w:t>
      </w:r>
      <w:proofErr w:type="spellEnd"/>
      <w:r w:rsidR="00491EA2" w:rsidRPr="00491EA2">
        <w:t>-</w:t>
      </w:r>
      <w:r w:rsidR="00491EA2">
        <w:rPr>
          <w:lang w:val="en-US"/>
        </w:rPr>
        <w:t>XX</w:t>
      </w:r>
      <w:r w:rsidR="005531C7">
        <w:t xml:space="preserve">, </w:t>
      </w:r>
      <w:r w:rsidR="001171B3">
        <w:rPr>
          <w:lang w:val="en-US"/>
        </w:rPr>
        <w:t>c</w:t>
      </w:r>
      <w:r w:rsidR="001171B3" w:rsidRPr="001171B3">
        <w:t xml:space="preserve"> </w:t>
      </w:r>
      <w:r w:rsidR="001171B3">
        <w:t xml:space="preserve">указанием </w:t>
      </w:r>
      <w:r w:rsidR="005531C7">
        <w:t>пароля высокой надежности</w:t>
      </w:r>
      <w:r w:rsidR="001171B3" w:rsidRPr="00491EA2">
        <w:t>)</w:t>
      </w:r>
    </w:p>
    <w:p w14:paraId="5F5C5A16" w14:textId="51105454" w:rsidR="005531C7" w:rsidRDefault="00C200B2" w:rsidP="005531C7">
      <w:pPr>
        <w:pStyle w:val="a"/>
        <w:numPr>
          <w:ilvl w:val="0"/>
          <w:numId w:val="11"/>
        </w:numPr>
      </w:pPr>
      <w:r>
        <w:t>Восстановление пароля</w:t>
      </w:r>
      <w:r w:rsidR="00011391">
        <w:t xml:space="preserve"> (при регистрации необходимо указать корректную почту)</w:t>
      </w:r>
    </w:p>
    <w:p w14:paraId="5AA9821C" w14:textId="59191362" w:rsidR="00C200B2" w:rsidRDefault="00DD6398" w:rsidP="005531C7">
      <w:pPr>
        <w:pStyle w:val="a"/>
        <w:numPr>
          <w:ilvl w:val="0"/>
          <w:numId w:val="11"/>
        </w:numPr>
      </w:pPr>
      <w:r>
        <w:t>Вход в систему</w:t>
      </w:r>
    </w:p>
    <w:p w14:paraId="3064C2A1" w14:textId="4BD1AC54" w:rsidR="00DD6398" w:rsidRDefault="00D62447" w:rsidP="005531C7">
      <w:pPr>
        <w:pStyle w:val="a"/>
        <w:numPr>
          <w:ilvl w:val="0"/>
          <w:numId w:val="11"/>
        </w:numPr>
      </w:pPr>
      <w:r>
        <w:t>Вход в автономном режиме</w:t>
      </w:r>
    </w:p>
    <w:p w14:paraId="62D34260" w14:textId="714D06B6" w:rsidR="00D62447" w:rsidRPr="002C2DFD" w:rsidRDefault="000B5B84" w:rsidP="005531C7">
      <w:pPr>
        <w:pStyle w:val="a"/>
        <w:numPr>
          <w:ilvl w:val="0"/>
          <w:numId w:val="11"/>
        </w:numPr>
      </w:pPr>
      <w:r>
        <w:t>Загрузка файлов в хранилище, их последующее скачивание и удаление</w:t>
      </w:r>
    </w:p>
    <w:p w14:paraId="080F709B" w14:textId="7F9B55B8" w:rsidR="002C2DFD" w:rsidRDefault="00C61588" w:rsidP="005531C7">
      <w:pPr>
        <w:pStyle w:val="a"/>
        <w:numPr>
          <w:ilvl w:val="0"/>
          <w:numId w:val="11"/>
        </w:numPr>
      </w:pPr>
      <w:r>
        <w:t>Создание папок в хранилищ</w:t>
      </w:r>
      <w:r w:rsidR="00337F2B">
        <w:t>е, навигация по папкам</w:t>
      </w:r>
    </w:p>
    <w:p w14:paraId="4683170F" w14:textId="2B044C74" w:rsidR="00337F2B" w:rsidRDefault="00337F2B" w:rsidP="005531C7">
      <w:pPr>
        <w:pStyle w:val="a"/>
        <w:numPr>
          <w:ilvl w:val="0"/>
          <w:numId w:val="11"/>
        </w:numPr>
      </w:pPr>
      <w:r>
        <w:t>Загрузка каталогов из хранилища</w:t>
      </w:r>
    </w:p>
    <w:p w14:paraId="1571CC21" w14:textId="6DD15F6A" w:rsidR="00337F2B" w:rsidRDefault="00680D40" w:rsidP="005531C7">
      <w:pPr>
        <w:pStyle w:val="a"/>
        <w:numPr>
          <w:ilvl w:val="0"/>
          <w:numId w:val="11"/>
        </w:numPr>
      </w:pPr>
      <w:r>
        <w:t>Изменение учетных данных пользователя на странице администрирования</w:t>
      </w:r>
    </w:p>
    <w:p w14:paraId="39DCF73F" w14:textId="77777777" w:rsidR="0069278A" w:rsidRDefault="0069278A" w:rsidP="0069278A"/>
    <w:p w14:paraId="075F97CD" w14:textId="4B8DE1D8" w:rsidR="0069278A" w:rsidRPr="0069278A" w:rsidRDefault="0069278A" w:rsidP="0069278A">
      <w:pPr>
        <w:rPr>
          <w:lang w:val="en-US"/>
        </w:rPr>
      </w:pPr>
      <w:r>
        <w:t xml:space="preserve">Анкета </w:t>
      </w:r>
      <w:r>
        <w:rPr>
          <w:lang w:val="en-US"/>
        </w:rPr>
        <w:t>SUS</w:t>
      </w:r>
    </w:p>
    <w:p w14:paraId="6741749C" w14:textId="33479B19" w:rsidR="0069278A" w:rsidRDefault="0069278A" w:rsidP="0069278A">
      <w:r>
        <w:rPr>
          <w:noProof/>
        </w:rPr>
        <w:drawing>
          <wp:inline distT="0" distB="0" distL="0" distR="0" wp14:anchorId="5D15E885" wp14:editId="0132CA3C">
            <wp:extent cx="5687986" cy="3333750"/>
            <wp:effectExtent l="0" t="0" r="8255" b="0"/>
            <wp:docPr id="1324153839" name="Рисунок 1" descr="Анкета SUS, по которой мы опрашивали респондентов о мобильном приложении ба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Анкета SUS, по которой мы опрашивали респондентов о мобильном приложении банка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92" cy="3355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2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D69AB"/>
    <w:multiLevelType w:val="multilevel"/>
    <w:tmpl w:val="1616880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165F6"/>
    <w:multiLevelType w:val="multilevel"/>
    <w:tmpl w:val="AEF8F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3569D7"/>
    <w:multiLevelType w:val="multilevel"/>
    <w:tmpl w:val="47482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8671C0"/>
    <w:multiLevelType w:val="hybridMultilevel"/>
    <w:tmpl w:val="40BE4DE0"/>
    <w:lvl w:ilvl="0" w:tplc="4CAE316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BF875F7"/>
    <w:multiLevelType w:val="hybridMultilevel"/>
    <w:tmpl w:val="A27A8FAC"/>
    <w:lvl w:ilvl="0" w:tplc="A8DCA5C4">
      <w:start w:val="1"/>
      <w:numFmt w:val="bullet"/>
      <w:pStyle w:val="a"/>
      <w:lvlText w:val="-"/>
      <w:lvlJc w:val="left"/>
      <w:pPr>
        <w:ind w:left="242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5" w15:restartNumberingAfterBreak="0">
    <w:nsid w:val="635D41CF"/>
    <w:multiLevelType w:val="multilevel"/>
    <w:tmpl w:val="68BC61E4"/>
    <w:styleLink w:val="a0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6" w15:restartNumberingAfterBreak="0">
    <w:nsid w:val="6ED64C27"/>
    <w:multiLevelType w:val="multilevel"/>
    <w:tmpl w:val="68BC61E4"/>
    <w:numStyleLink w:val="a0"/>
  </w:abstractNum>
  <w:abstractNum w:abstractNumId="7" w15:restartNumberingAfterBreak="0">
    <w:nsid w:val="70814B2E"/>
    <w:multiLevelType w:val="multilevel"/>
    <w:tmpl w:val="D49C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948056">
    <w:abstractNumId w:val="5"/>
  </w:num>
  <w:num w:numId="2" w16cid:durableId="141122171">
    <w:abstractNumId w:val="5"/>
  </w:num>
  <w:num w:numId="3" w16cid:durableId="634676009">
    <w:abstractNumId w:val="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6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5"/>
  </w:num>
  <w:num w:numId="6" w16cid:durableId="797380273">
    <w:abstractNumId w:val="5"/>
  </w:num>
  <w:num w:numId="7" w16cid:durableId="10939367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2279351">
    <w:abstractNumId w:val="5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304696836">
    <w:abstractNumId w:val="1"/>
  </w:num>
  <w:num w:numId="10" w16cid:durableId="1627613604">
    <w:abstractNumId w:val="2"/>
  </w:num>
  <w:num w:numId="11" w16cid:durableId="612516115">
    <w:abstractNumId w:val="3"/>
  </w:num>
  <w:num w:numId="12" w16cid:durableId="954099126">
    <w:abstractNumId w:val="7"/>
  </w:num>
  <w:num w:numId="13" w16cid:durableId="516581653">
    <w:abstractNumId w:val="0"/>
  </w:num>
  <w:num w:numId="14" w16cid:durableId="2027974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9A"/>
    <w:rsid w:val="000026A3"/>
    <w:rsid w:val="00007C92"/>
    <w:rsid w:val="00011391"/>
    <w:rsid w:val="0005057A"/>
    <w:rsid w:val="00050A23"/>
    <w:rsid w:val="00055311"/>
    <w:rsid w:val="0005703D"/>
    <w:rsid w:val="00070FAF"/>
    <w:rsid w:val="000A75A6"/>
    <w:rsid w:val="000B5B84"/>
    <w:rsid w:val="001114B3"/>
    <w:rsid w:val="001171B3"/>
    <w:rsid w:val="00135993"/>
    <w:rsid w:val="001558FE"/>
    <w:rsid w:val="0018259A"/>
    <w:rsid w:val="001974B9"/>
    <w:rsid w:val="001E32F3"/>
    <w:rsid w:val="001E5BDB"/>
    <w:rsid w:val="0020279C"/>
    <w:rsid w:val="00241857"/>
    <w:rsid w:val="002465BB"/>
    <w:rsid w:val="00250422"/>
    <w:rsid w:val="00261B0A"/>
    <w:rsid w:val="00271E47"/>
    <w:rsid w:val="0028052D"/>
    <w:rsid w:val="00294877"/>
    <w:rsid w:val="002A1863"/>
    <w:rsid w:val="002A7C14"/>
    <w:rsid w:val="002B4CF4"/>
    <w:rsid w:val="002C0EA9"/>
    <w:rsid w:val="002C2DFD"/>
    <w:rsid w:val="002E323F"/>
    <w:rsid w:val="002F211E"/>
    <w:rsid w:val="00300E61"/>
    <w:rsid w:val="00303910"/>
    <w:rsid w:val="00312C02"/>
    <w:rsid w:val="00327598"/>
    <w:rsid w:val="00337F2B"/>
    <w:rsid w:val="003422B4"/>
    <w:rsid w:val="00346304"/>
    <w:rsid w:val="003859BA"/>
    <w:rsid w:val="003E2CFB"/>
    <w:rsid w:val="003F2E3E"/>
    <w:rsid w:val="00453C16"/>
    <w:rsid w:val="0046571D"/>
    <w:rsid w:val="0047171E"/>
    <w:rsid w:val="00491EA2"/>
    <w:rsid w:val="004A368A"/>
    <w:rsid w:val="004A586B"/>
    <w:rsid w:val="004E4FA5"/>
    <w:rsid w:val="004F415F"/>
    <w:rsid w:val="005153C7"/>
    <w:rsid w:val="00521CDC"/>
    <w:rsid w:val="0054050E"/>
    <w:rsid w:val="00547D38"/>
    <w:rsid w:val="005531C7"/>
    <w:rsid w:val="00567C46"/>
    <w:rsid w:val="005A0027"/>
    <w:rsid w:val="005B38B0"/>
    <w:rsid w:val="005E55A1"/>
    <w:rsid w:val="005E56BF"/>
    <w:rsid w:val="006117C5"/>
    <w:rsid w:val="0064253C"/>
    <w:rsid w:val="00655718"/>
    <w:rsid w:val="00680AD8"/>
    <w:rsid w:val="00680D40"/>
    <w:rsid w:val="0069278A"/>
    <w:rsid w:val="00693BA2"/>
    <w:rsid w:val="006B222E"/>
    <w:rsid w:val="006B7AB8"/>
    <w:rsid w:val="006E2B52"/>
    <w:rsid w:val="006E31C1"/>
    <w:rsid w:val="006E744F"/>
    <w:rsid w:val="00703E7A"/>
    <w:rsid w:val="0071679E"/>
    <w:rsid w:val="0071715C"/>
    <w:rsid w:val="007371D3"/>
    <w:rsid w:val="007A14A3"/>
    <w:rsid w:val="007C705C"/>
    <w:rsid w:val="007D0742"/>
    <w:rsid w:val="007F48B2"/>
    <w:rsid w:val="00810D48"/>
    <w:rsid w:val="00814C20"/>
    <w:rsid w:val="00823045"/>
    <w:rsid w:val="00845260"/>
    <w:rsid w:val="008823E4"/>
    <w:rsid w:val="008A200C"/>
    <w:rsid w:val="008E5BAC"/>
    <w:rsid w:val="008E62F7"/>
    <w:rsid w:val="00902AE2"/>
    <w:rsid w:val="00905E32"/>
    <w:rsid w:val="00925158"/>
    <w:rsid w:val="00934150"/>
    <w:rsid w:val="00940C94"/>
    <w:rsid w:val="009471C9"/>
    <w:rsid w:val="009710CA"/>
    <w:rsid w:val="009979C8"/>
    <w:rsid w:val="009A04C0"/>
    <w:rsid w:val="009A196C"/>
    <w:rsid w:val="009C1835"/>
    <w:rsid w:val="009E59FA"/>
    <w:rsid w:val="009F19DD"/>
    <w:rsid w:val="00A05FF5"/>
    <w:rsid w:val="00A15CE7"/>
    <w:rsid w:val="00A26367"/>
    <w:rsid w:val="00A5210C"/>
    <w:rsid w:val="00A725FE"/>
    <w:rsid w:val="00A7632F"/>
    <w:rsid w:val="00A77476"/>
    <w:rsid w:val="00A867D7"/>
    <w:rsid w:val="00A925B2"/>
    <w:rsid w:val="00A97B83"/>
    <w:rsid w:val="00AB6C7B"/>
    <w:rsid w:val="00AE5876"/>
    <w:rsid w:val="00B5717D"/>
    <w:rsid w:val="00B74A56"/>
    <w:rsid w:val="00B847C8"/>
    <w:rsid w:val="00BB0F8C"/>
    <w:rsid w:val="00BB419C"/>
    <w:rsid w:val="00BC689F"/>
    <w:rsid w:val="00BD694E"/>
    <w:rsid w:val="00C00A5F"/>
    <w:rsid w:val="00C200B2"/>
    <w:rsid w:val="00C31CF4"/>
    <w:rsid w:val="00C36CD9"/>
    <w:rsid w:val="00C40EE6"/>
    <w:rsid w:val="00C55F81"/>
    <w:rsid w:val="00C60FAD"/>
    <w:rsid w:val="00C61588"/>
    <w:rsid w:val="00C61908"/>
    <w:rsid w:val="00C63ADA"/>
    <w:rsid w:val="00C70A4C"/>
    <w:rsid w:val="00C93E8A"/>
    <w:rsid w:val="00C95901"/>
    <w:rsid w:val="00C97CE9"/>
    <w:rsid w:val="00CA1828"/>
    <w:rsid w:val="00CC64E8"/>
    <w:rsid w:val="00CF0E87"/>
    <w:rsid w:val="00CF6DCD"/>
    <w:rsid w:val="00D61341"/>
    <w:rsid w:val="00D62447"/>
    <w:rsid w:val="00D66C75"/>
    <w:rsid w:val="00D67545"/>
    <w:rsid w:val="00D84FAA"/>
    <w:rsid w:val="00D85204"/>
    <w:rsid w:val="00DB402D"/>
    <w:rsid w:val="00DB599A"/>
    <w:rsid w:val="00DC7744"/>
    <w:rsid w:val="00DD6398"/>
    <w:rsid w:val="00DE655B"/>
    <w:rsid w:val="00E01507"/>
    <w:rsid w:val="00E3449E"/>
    <w:rsid w:val="00E357EE"/>
    <w:rsid w:val="00E65989"/>
    <w:rsid w:val="00E663E7"/>
    <w:rsid w:val="00E83B56"/>
    <w:rsid w:val="00E860C8"/>
    <w:rsid w:val="00E95AEC"/>
    <w:rsid w:val="00EB2E6A"/>
    <w:rsid w:val="00ED0F18"/>
    <w:rsid w:val="00EE187F"/>
    <w:rsid w:val="00EE6678"/>
    <w:rsid w:val="00EF1B53"/>
    <w:rsid w:val="00F1207C"/>
    <w:rsid w:val="00F14971"/>
    <w:rsid w:val="00F27027"/>
    <w:rsid w:val="00F30764"/>
    <w:rsid w:val="00F3276A"/>
    <w:rsid w:val="00F33876"/>
    <w:rsid w:val="00F568DA"/>
    <w:rsid w:val="00F81822"/>
    <w:rsid w:val="00FC5720"/>
    <w:rsid w:val="00FF1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AC6D7"/>
  <w15:chartTrackingRefBased/>
  <w15:docId w15:val="{4F20E209-0867-4C3E-A537-A92FE899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847C8"/>
    <w:pPr>
      <w:spacing w:after="0" w:line="240" w:lineRule="auto"/>
      <w:ind w:firstLine="567"/>
      <w:jc w:val="both"/>
    </w:pPr>
  </w:style>
  <w:style w:type="paragraph" w:styleId="10">
    <w:name w:val="heading 1"/>
    <w:basedOn w:val="a1"/>
    <w:next w:val="a1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2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rsid w:val="00A7632F"/>
    <w:rPr>
      <w:i/>
      <w:iCs/>
      <w:color w:val="404040" w:themeColor="text1" w:themeTint="BF"/>
    </w:rPr>
  </w:style>
  <w:style w:type="paragraph" w:styleId="a">
    <w:name w:val="List Paragraph"/>
    <w:basedOn w:val="a1"/>
    <w:uiPriority w:val="34"/>
    <w:qFormat/>
    <w:rsid w:val="00C95901"/>
    <w:pPr>
      <w:numPr>
        <w:numId w:val="14"/>
      </w:numPr>
      <w:ind w:left="567" w:hanging="567"/>
      <w:contextualSpacing/>
    </w:pPr>
  </w:style>
  <w:style w:type="character" w:styleId="a9">
    <w:name w:val="Intense Emphasis"/>
    <w:basedOn w:val="a2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2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2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0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1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2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1"/>
    <w:qFormat/>
    <w:rsid w:val="0018259A"/>
    <w:pPr>
      <w:keepNext/>
      <w:widowControl w:val="0"/>
      <w:numPr>
        <w:numId w:val="6"/>
      </w:numPr>
      <w:tabs>
        <w:tab w:val="num" w:pos="360"/>
      </w:tabs>
      <w:spacing w:before="280"/>
      <w:ind w:firstLine="567"/>
    </w:pPr>
    <w:rPr>
      <w:b/>
      <w:bCs w:val="0"/>
    </w:rPr>
  </w:style>
  <w:style w:type="paragraph" w:customStyle="1" w:styleId="2">
    <w:name w:val="Основная нумерация 2"/>
    <w:basedOn w:val="a1"/>
    <w:link w:val="24"/>
    <w:qFormat/>
    <w:rsid w:val="0018259A"/>
    <w:pPr>
      <w:widowControl w:val="0"/>
      <w:numPr>
        <w:ilvl w:val="1"/>
        <w:numId w:val="6"/>
      </w:numPr>
      <w:tabs>
        <w:tab w:val="num" w:pos="360"/>
      </w:tabs>
    </w:pPr>
  </w:style>
  <w:style w:type="character" w:customStyle="1" w:styleId="24">
    <w:name w:val="Основная нумерация 2 Знак"/>
    <w:basedOn w:val="a2"/>
    <w:link w:val="2"/>
    <w:rsid w:val="00E65989"/>
  </w:style>
  <w:style w:type="character" w:styleId="af">
    <w:name w:val="Hyperlink"/>
    <w:basedOn w:val="a2"/>
    <w:uiPriority w:val="99"/>
    <w:unhideWhenUsed/>
    <w:rsid w:val="00DB599A"/>
    <w:rPr>
      <w:color w:val="467886" w:themeColor="hyperlink"/>
      <w:u w:val="single"/>
    </w:rPr>
  </w:style>
  <w:style w:type="table" w:styleId="af0">
    <w:name w:val="Table Grid"/>
    <w:basedOn w:val="a3"/>
    <w:uiPriority w:val="39"/>
    <w:rsid w:val="00A72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FollowedHyperlink"/>
    <w:basedOn w:val="a2"/>
    <w:uiPriority w:val="99"/>
    <w:semiHidden/>
    <w:unhideWhenUsed/>
    <w:rsid w:val="00DB402D"/>
    <w:rPr>
      <w:color w:val="96607D" w:themeColor="followedHyperlink"/>
      <w:u w:val="single"/>
    </w:rPr>
  </w:style>
  <w:style w:type="paragraph" w:styleId="af2">
    <w:name w:val="No Spacing"/>
    <w:uiPriority w:val="1"/>
    <w:qFormat/>
    <w:rsid w:val="00C70A4C"/>
    <w:pPr>
      <w:spacing w:after="0" w:line="240" w:lineRule="auto"/>
      <w:ind w:firstLine="567"/>
      <w:jc w:val="both"/>
    </w:pPr>
  </w:style>
  <w:style w:type="character" w:styleId="af3">
    <w:name w:val="Unresolved Mention"/>
    <w:basedOn w:val="a2"/>
    <w:uiPriority w:val="99"/>
    <w:semiHidden/>
    <w:unhideWhenUsed/>
    <w:rsid w:val="009A04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yRom/VortexFileApp/releases/tag/1" TargetMode="External"/><Relationship Id="rId5" Type="http://schemas.openxmlformats.org/officeDocument/2006/relationships/hyperlink" Target="https://e.lanbook.com/book/33012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215</TotalTime>
  <Pages>3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127</cp:revision>
  <cp:lastPrinted>2026-10-26T16:25:00Z</cp:lastPrinted>
  <dcterms:created xsi:type="dcterms:W3CDTF">2025-09-21T16:21:00Z</dcterms:created>
  <dcterms:modified xsi:type="dcterms:W3CDTF">2026-10-26T17:58:00Z</dcterms:modified>
</cp:coreProperties>
</file>