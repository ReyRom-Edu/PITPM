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2E5E" w14:textId="77777777" w:rsidR="00DB599A" w:rsidRDefault="00DB599A" w:rsidP="00DB599A">
      <w:pPr>
        <w:pStyle w:val="10"/>
      </w:pPr>
      <w:bookmarkStart w:id="0" w:name="_Toc198937026"/>
      <w:r>
        <w:t>Лабораторная работа №2</w:t>
      </w:r>
      <w:r>
        <w:br/>
        <w:t>Изучение процесса формирования набора тестовых данных</w:t>
      </w:r>
      <w:bookmarkEnd w:id="0"/>
    </w:p>
    <w:p w14:paraId="62D78445" w14:textId="77777777" w:rsidR="00DB599A" w:rsidRDefault="00DB599A" w:rsidP="00DB599A">
      <w:pPr>
        <w:pStyle w:val="1"/>
        <w:numPr>
          <w:ilvl w:val="0"/>
          <w:numId w:val="7"/>
        </w:numPr>
      </w:pPr>
      <w:r>
        <w:t>Цель работы</w:t>
      </w:r>
    </w:p>
    <w:p w14:paraId="00FA26C8" w14:textId="77777777" w:rsidR="00DB599A" w:rsidRDefault="00DB599A" w:rsidP="00DB599A">
      <w:pPr>
        <w:pStyle w:val="2"/>
        <w:tabs>
          <w:tab w:val="clear" w:pos="360"/>
        </w:tabs>
      </w:pPr>
      <w:r>
        <w:t>Изучить основные методы и техники формирования тестовых данных для тестирования программного обеспечения;</w:t>
      </w:r>
    </w:p>
    <w:p w14:paraId="17AE86B9" w14:textId="77777777" w:rsidR="00DB599A" w:rsidRDefault="00DB599A" w:rsidP="00DB599A">
      <w:pPr>
        <w:pStyle w:val="2"/>
        <w:tabs>
          <w:tab w:val="clear" w:pos="360"/>
        </w:tabs>
      </w:pPr>
      <w:r>
        <w:t>Научиться формировать наборы тестовых данных для различных типов тестирования.</w:t>
      </w:r>
    </w:p>
    <w:p w14:paraId="1D73264D" w14:textId="77777777" w:rsidR="00DB599A" w:rsidRDefault="00DB599A" w:rsidP="00DB599A">
      <w:pPr>
        <w:pStyle w:val="1"/>
        <w:tabs>
          <w:tab w:val="clear" w:pos="360"/>
        </w:tabs>
        <w:ind w:firstLine="0"/>
      </w:pPr>
      <w:r>
        <w:t>Литература</w:t>
      </w:r>
    </w:p>
    <w:p w14:paraId="659114B3" w14:textId="77777777" w:rsidR="00DB599A" w:rsidRPr="007977B9" w:rsidRDefault="00DB599A" w:rsidP="00DB599A">
      <w:pPr>
        <w:pStyle w:val="2"/>
        <w:tabs>
          <w:tab w:val="clear" w:pos="360"/>
        </w:tabs>
        <w:rPr>
          <w:b/>
          <w:bCs w:val="0"/>
        </w:rPr>
      </w:pPr>
      <w:r w:rsidRPr="007977B9">
        <w:t>Гагарина, Л. Г. Технология разработки программного обеспечения : учебное пособие / Л.Г. Гагарина, Е.В. Кокорева, Б.Д. Сидорова-</w:t>
      </w:r>
      <w:proofErr w:type="spellStart"/>
      <w:r w:rsidRPr="007977B9">
        <w:t>Виснадул</w:t>
      </w:r>
      <w:proofErr w:type="spellEnd"/>
      <w:r w:rsidRPr="007977B9">
        <w:t xml:space="preserve"> ; под ред. Л.Г. Гагариной. — </w:t>
      </w:r>
      <w:proofErr w:type="gramStart"/>
      <w:r w:rsidRPr="007977B9">
        <w:t>Москва :</w:t>
      </w:r>
      <w:proofErr w:type="gramEnd"/>
      <w:r w:rsidRPr="007977B9">
        <w:t xml:space="preserve"> </w:t>
      </w:r>
      <w:proofErr w:type="gramStart"/>
      <w:r w:rsidRPr="007977B9">
        <w:t>ФОРУМ :</w:t>
      </w:r>
      <w:proofErr w:type="gramEnd"/>
      <w:r w:rsidRPr="007977B9">
        <w:t xml:space="preserve"> ИНФРА-М, 2025. — 400 с. — (Среднее профессиональное образование). - ISBN 978-5-8199-0812-9. - </w:t>
      </w:r>
      <w:proofErr w:type="gramStart"/>
      <w:r w:rsidRPr="007977B9">
        <w:t>Текст :</w:t>
      </w:r>
      <w:proofErr w:type="gramEnd"/>
      <w:r w:rsidRPr="007977B9">
        <w:t xml:space="preserve"> электронный. - URL: https://znanium.ru/catalog/product/2183867 – Режим доступа: по подписке. </w:t>
      </w:r>
    </w:p>
    <w:p w14:paraId="09D40C7B" w14:textId="77777777" w:rsidR="00DB599A" w:rsidRDefault="00DB599A" w:rsidP="00DB599A">
      <w:pPr>
        <w:pStyle w:val="1"/>
        <w:tabs>
          <w:tab w:val="clear" w:pos="360"/>
        </w:tabs>
        <w:ind w:firstLine="0"/>
      </w:pPr>
      <w:r>
        <w:t>Подготовка к работе</w:t>
      </w:r>
    </w:p>
    <w:p w14:paraId="26EF86A1" w14:textId="77777777" w:rsidR="00DB599A" w:rsidRDefault="00DB599A" w:rsidP="00DB599A">
      <w:pPr>
        <w:pStyle w:val="2"/>
        <w:tabs>
          <w:tab w:val="clear" w:pos="360"/>
        </w:tabs>
      </w:pPr>
      <w:r>
        <w:t>Повторить теоретический материал (см. п.2).</w:t>
      </w:r>
    </w:p>
    <w:p w14:paraId="4E0C8DF4" w14:textId="77777777" w:rsidR="00DB599A" w:rsidRDefault="00DB599A" w:rsidP="00DB599A">
      <w:pPr>
        <w:pStyle w:val="2"/>
        <w:tabs>
          <w:tab w:val="clear" w:pos="360"/>
        </w:tabs>
      </w:pPr>
      <w:r>
        <w:t>Изучить описание лабораторной работы.</w:t>
      </w:r>
    </w:p>
    <w:p w14:paraId="52AE9DB6" w14:textId="77777777" w:rsidR="00DB599A" w:rsidRDefault="00DB599A" w:rsidP="00DB599A">
      <w:pPr>
        <w:pStyle w:val="1"/>
        <w:tabs>
          <w:tab w:val="clear" w:pos="360"/>
        </w:tabs>
        <w:ind w:firstLine="0"/>
      </w:pPr>
      <w:r>
        <w:t>Основное оборудование</w:t>
      </w:r>
    </w:p>
    <w:p w14:paraId="0FE52151" w14:textId="77777777" w:rsidR="00DB599A" w:rsidRDefault="00DB599A" w:rsidP="00DB599A">
      <w:pPr>
        <w:pStyle w:val="2"/>
        <w:tabs>
          <w:tab w:val="clear" w:pos="360"/>
        </w:tabs>
      </w:pPr>
      <w:r>
        <w:t>Персональный компьютер.</w:t>
      </w:r>
    </w:p>
    <w:p w14:paraId="643BDDDD" w14:textId="77777777" w:rsidR="00DB599A" w:rsidRDefault="00DB599A" w:rsidP="00DB599A">
      <w:pPr>
        <w:pStyle w:val="1"/>
        <w:tabs>
          <w:tab w:val="clear" w:pos="360"/>
        </w:tabs>
        <w:ind w:firstLine="0"/>
      </w:pPr>
      <w:r>
        <w:t>Задание</w:t>
      </w:r>
    </w:p>
    <w:p w14:paraId="2A1C5BCC" w14:textId="70BC222C" w:rsidR="006769C5" w:rsidRDefault="006769C5" w:rsidP="006769C5">
      <w:pPr>
        <w:pStyle w:val="2"/>
      </w:pPr>
      <w:r>
        <w:t>Проектирование набора тестовых данных и использованием метода граничных значений</w:t>
      </w:r>
    </w:p>
    <w:p w14:paraId="1E4B675D" w14:textId="7AA2E576" w:rsidR="006769C5" w:rsidRDefault="00C138FF" w:rsidP="00C138FF">
      <w:pPr>
        <w:pStyle w:val="2"/>
        <w:numPr>
          <w:ilvl w:val="2"/>
          <w:numId w:val="6"/>
        </w:numPr>
      </w:pPr>
      <w:r>
        <w:t>Определить область допустимых значений, для функции, указанной в вашем варианте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56519" w14:paraId="09D28947" w14:textId="77777777" w:rsidTr="00A7565F">
        <w:trPr>
          <w:trHeight w:val="684"/>
        </w:trPr>
        <w:tc>
          <w:tcPr>
            <w:tcW w:w="4672" w:type="dxa"/>
          </w:tcPr>
          <w:p w14:paraId="3107D317" w14:textId="2A700711" w:rsidR="00F56519" w:rsidRDefault="0065471B" w:rsidP="00D471AF">
            <w:pPr>
              <w:pStyle w:val="2"/>
              <w:numPr>
                <w:ilvl w:val="0"/>
                <w:numId w:val="8"/>
              </w:numPr>
              <w:ind w:left="0" w:firstLine="0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x+1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x-3</m:t>
                      </m:r>
                    </m:den>
                  </m:f>
                </m:e>
              </m:rad>
            </m:oMath>
          </w:p>
        </w:tc>
        <w:tc>
          <w:tcPr>
            <w:tcW w:w="4673" w:type="dxa"/>
          </w:tcPr>
          <w:p w14:paraId="1439D5FA" w14:textId="72FD11CE" w:rsidR="00F56519" w:rsidRPr="00DE3801" w:rsidRDefault="00DE3801" w:rsidP="00D471AF">
            <w:pPr>
              <w:pStyle w:val="2"/>
              <w:numPr>
                <w:ilvl w:val="0"/>
                <w:numId w:val="8"/>
              </w:numPr>
              <w:ind w:left="0" w:firstLine="0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x+1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16-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</w:tr>
      <w:tr w:rsidR="00F56519" w14:paraId="0AB4DEC3" w14:textId="77777777" w:rsidTr="00A7565F">
        <w:trPr>
          <w:trHeight w:val="684"/>
        </w:trPr>
        <w:tc>
          <w:tcPr>
            <w:tcW w:w="4672" w:type="dxa"/>
          </w:tcPr>
          <w:p w14:paraId="6CE917C5" w14:textId="72F08880" w:rsidR="00F56519" w:rsidRPr="00BC6425" w:rsidRDefault="00BC6425" w:rsidP="00D471AF">
            <w:pPr>
              <w:pStyle w:val="2"/>
              <w:numPr>
                <w:ilvl w:val="0"/>
                <w:numId w:val="8"/>
              </w:numPr>
              <w:ind w:left="0" w:firstLine="0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-x</m:t>
                          </m:r>
                        </m:e>
                      </m:rad>
                    </m:e>
                  </m:ra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x+2</m:t>
                  </m:r>
                </m:den>
              </m:f>
            </m:oMath>
          </w:p>
        </w:tc>
        <w:tc>
          <w:tcPr>
            <w:tcW w:w="4673" w:type="dxa"/>
          </w:tcPr>
          <w:p w14:paraId="4541DC7F" w14:textId="4A6E4D60" w:rsidR="00F56519" w:rsidRDefault="007B3023" w:rsidP="00D471AF">
            <w:pPr>
              <w:pStyle w:val="2"/>
              <w:numPr>
                <w:ilvl w:val="0"/>
                <w:numId w:val="8"/>
              </w:numPr>
              <w:ind w:left="0" w:firstLine="0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9-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x+1</m:t>
                  </m:r>
                </m:den>
              </m:f>
            </m:oMath>
          </w:p>
        </w:tc>
      </w:tr>
      <w:tr w:rsidR="00F56519" w14:paraId="2C74BEE7" w14:textId="77777777" w:rsidTr="00A7565F">
        <w:trPr>
          <w:trHeight w:val="684"/>
        </w:trPr>
        <w:tc>
          <w:tcPr>
            <w:tcW w:w="4672" w:type="dxa"/>
          </w:tcPr>
          <w:p w14:paraId="57D2A486" w14:textId="23048D21" w:rsidR="00F56519" w:rsidRPr="00A7565F" w:rsidRDefault="001F7D5B" w:rsidP="00D471AF">
            <w:pPr>
              <w:pStyle w:val="2"/>
              <w:numPr>
                <w:ilvl w:val="0"/>
                <w:numId w:val="8"/>
              </w:numPr>
              <w:ind w:left="0" w:firstLine="0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x+1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9-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673" w:type="dxa"/>
          </w:tcPr>
          <w:p w14:paraId="46FE7FAC" w14:textId="7E489167" w:rsidR="00F56519" w:rsidRDefault="008930A6" w:rsidP="00D471AF">
            <w:pPr>
              <w:pStyle w:val="2"/>
              <w:numPr>
                <w:ilvl w:val="0"/>
                <w:numId w:val="8"/>
              </w:numPr>
              <w:ind w:left="0" w:firstLine="0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-5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+2</m:t>
                      </m:r>
                    </m:den>
                  </m:f>
                </m:e>
              </m:rad>
            </m:oMath>
          </w:p>
        </w:tc>
      </w:tr>
      <w:tr w:rsidR="00F56519" w14:paraId="0BE06843" w14:textId="77777777" w:rsidTr="00A7565F">
        <w:trPr>
          <w:trHeight w:val="684"/>
        </w:trPr>
        <w:tc>
          <w:tcPr>
            <w:tcW w:w="4672" w:type="dxa"/>
          </w:tcPr>
          <w:p w14:paraId="15CC8075" w14:textId="093F064B" w:rsidR="00F56519" w:rsidRPr="00AC12AD" w:rsidRDefault="00AC12AD" w:rsidP="00D471AF">
            <w:pPr>
              <w:pStyle w:val="2"/>
              <w:numPr>
                <w:ilvl w:val="0"/>
                <w:numId w:val="8"/>
              </w:numPr>
              <w:ind w:left="0" w:firstLine="0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-4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w="4673" w:type="dxa"/>
          </w:tcPr>
          <w:p w14:paraId="6168C87E" w14:textId="18B339F0" w:rsidR="00F56519" w:rsidRDefault="008D59AA" w:rsidP="00D471AF">
            <w:pPr>
              <w:pStyle w:val="2"/>
              <w:numPr>
                <w:ilvl w:val="0"/>
                <w:numId w:val="8"/>
              </w:numPr>
              <w:ind w:left="0" w:firstLine="0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+10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den>
                  </m:f>
                </m:e>
              </m:rad>
            </m:oMath>
          </w:p>
        </w:tc>
      </w:tr>
      <w:tr w:rsidR="00F56519" w14:paraId="2244423D" w14:textId="77777777" w:rsidTr="00A7565F">
        <w:trPr>
          <w:trHeight w:val="684"/>
        </w:trPr>
        <w:tc>
          <w:tcPr>
            <w:tcW w:w="4672" w:type="dxa"/>
          </w:tcPr>
          <w:p w14:paraId="3B0C87B0" w14:textId="1470EDD1" w:rsidR="00F56519" w:rsidRPr="00854A98" w:rsidRDefault="00854A98" w:rsidP="00D471AF">
            <w:pPr>
              <w:pStyle w:val="2"/>
              <w:numPr>
                <w:ilvl w:val="0"/>
                <w:numId w:val="8"/>
              </w:numPr>
              <w:ind w:left="0" w:firstLine="0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x+8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25-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w="4673" w:type="dxa"/>
          </w:tcPr>
          <w:p w14:paraId="6ABE515D" w14:textId="36524214" w:rsidR="00F56519" w:rsidRDefault="003D23B8" w:rsidP="00D471AF">
            <w:pPr>
              <w:pStyle w:val="2"/>
              <w:numPr>
                <w:ilvl w:val="0"/>
                <w:numId w:val="8"/>
              </w:numPr>
              <w:ind w:left="0" w:firstLine="0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+16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x+1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oMath>
          </w:p>
        </w:tc>
      </w:tr>
      <w:tr w:rsidR="00F56519" w14:paraId="5143DC27" w14:textId="77777777" w:rsidTr="00A7565F">
        <w:trPr>
          <w:trHeight w:val="684"/>
        </w:trPr>
        <w:tc>
          <w:tcPr>
            <w:tcW w:w="4672" w:type="dxa"/>
          </w:tcPr>
          <w:p w14:paraId="2FADF5C1" w14:textId="782CC909" w:rsidR="00F56519" w:rsidRPr="00636631" w:rsidRDefault="00636631" w:rsidP="00D471AF">
            <w:pPr>
              <w:pStyle w:val="2"/>
              <w:numPr>
                <w:ilvl w:val="0"/>
                <w:numId w:val="8"/>
              </w:numPr>
              <w:ind w:left="0" w:firstLine="0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x-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den>
                  </m:f>
                </m:e>
              </m:rad>
            </m:oMath>
          </w:p>
        </w:tc>
        <w:tc>
          <w:tcPr>
            <w:tcW w:w="4673" w:type="dxa"/>
          </w:tcPr>
          <w:p w14:paraId="3FB9AD8D" w14:textId="33973753" w:rsidR="00F56519" w:rsidRDefault="00D471AF" w:rsidP="00D471AF">
            <w:pPr>
              <w:pStyle w:val="2"/>
              <w:numPr>
                <w:ilvl w:val="0"/>
                <w:numId w:val="8"/>
              </w:numPr>
              <w:ind w:left="0" w:firstLine="0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-0.25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x+1</m:t>
                  </m:r>
                </m:den>
              </m:f>
            </m:oMath>
          </w:p>
        </w:tc>
      </w:tr>
      <w:tr w:rsidR="00F56519" w14:paraId="5E0CF32A" w14:textId="77777777" w:rsidTr="00A7565F">
        <w:trPr>
          <w:trHeight w:val="684"/>
        </w:trPr>
        <w:tc>
          <w:tcPr>
            <w:tcW w:w="4672" w:type="dxa"/>
          </w:tcPr>
          <w:p w14:paraId="60772D20" w14:textId="7586B020" w:rsidR="00F56519" w:rsidRPr="0012624E" w:rsidRDefault="00063AD9" w:rsidP="00D471AF">
            <w:pPr>
              <w:pStyle w:val="2"/>
              <w:numPr>
                <w:ilvl w:val="0"/>
                <w:numId w:val="8"/>
              </w:numPr>
              <w:ind w:left="0" w:firstLine="0"/>
              <w:rPr>
                <w:lang w:val="en-US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x-5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-64</m:t>
                      </m:r>
                    </m:den>
                  </m:f>
                </m:e>
              </m:rad>
            </m:oMath>
          </w:p>
        </w:tc>
        <w:tc>
          <w:tcPr>
            <w:tcW w:w="4673" w:type="dxa"/>
          </w:tcPr>
          <w:p w14:paraId="570B0D60" w14:textId="5291C690" w:rsidR="00F56519" w:rsidRDefault="00000205" w:rsidP="00D471AF">
            <w:pPr>
              <w:pStyle w:val="2"/>
              <w:numPr>
                <w:ilvl w:val="0"/>
                <w:numId w:val="8"/>
              </w:numPr>
              <w:ind w:left="0" w:firstLine="0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1.21-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x+</m:t>
                  </m:r>
                  <m:r>
                    <w:rPr>
                      <w:rFonts w:ascii="Cambria Math" w:hAnsi="Cambria Math"/>
                      <w:lang w:val="en-US"/>
                    </w:rPr>
                    <m:t>0.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den>
              </m:f>
            </m:oMath>
          </w:p>
        </w:tc>
      </w:tr>
    </w:tbl>
    <w:p w14:paraId="6AA1AA3C" w14:textId="532FAD37" w:rsidR="00C138FF" w:rsidRDefault="00296363" w:rsidP="00296363">
      <w:pPr>
        <w:pStyle w:val="2"/>
        <w:numPr>
          <w:ilvl w:val="2"/>
          <w:numId w:val="6"/>
        </w:numPr>
      </w:pPr>
      <w:r>
        <w:t xml:space="preserve">Спроектировать набор тестовых данных </w:t>
      </w:r>
      <w:r w:rsidR="00F44B46">
        <w:t xml:space="preserve">методом граничных </w:t>
      </w:r>
      <w:r w:rsidR="00F44B46">
        <w:lastRenderedPageBreak/>
        <w:t xml:space="preserve">значений для программы, вычисляющей значение </w:t>
      </w:r>
      <w:r w:rsidR="00A85E42">
        <w:t>функции, заданной в вашем варианте. Тестовые данные оформите в виде таблицы</w:t>
      </w:r>
    </w:p>
    <w:tbl>
      <w:tblPr>
        <w:tblStyle w:val="af0"/>
        <w:tblW w:w="9351" w:type="dxa"/>
        <w:tblLook w:val="04A0" w:firstRow="1" w:lastRow="0" w:firstColumn="1" w:lastColumn="0" w:noHBand="0" w:noVBand="1"/>
      </w:tblPr>
      <w:tblGrid>
        <w:gridCol w:w="544"/>
        <w:gridCol w:w="2003"/>
        <w:gridCol w:w="1984"/>
        <w:gridCol w:w="1843"/>
        <w:gridCol w:w="1559"/>
        <w:gridCol w:w="1418"/>
      </w:tblGrid>
      <w:tr w:rsidR="00BA5E33" w14:paraId="6992A370" w14:textId="77777777" w:rsidTr="00F3280B">
        <w:tc>
          <w:tcPr>
            <w:tcW w:w="544" w:type="dxa"/>
          </w:tcPr>
          <w:p w14:paraId="64E09DAA" w14:textId="41D60771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F3280B">
              <w:rPr>
                <w:sz w:val="24"/>
                <w:szCs w:val="24"/>
              </w:rPr>
              <w:t>№</w:t>
            </w:r>
          </w:p>
        </w:tc>
        <w:tc>
          <w:tcPr>
            <w:tcW w:w="2003" w:type="dxa"/>
          </w:tcPr>
          <w:p w14:paraId="180D7BC5" w14:textId="62F4DD45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F3280B">
              <w:rPr>
                <w:sz w:val="24"/>
                <w:szCs w:val="24"/>
              </w:rPr>
              <w:t>Значение</w:t>
            </w:r>
          </w:p>
        </w:tc>
        <w:tc>
          <w:tcPr>
            <w:tcW w:w="1984" w:type="dxa"/>
          </w:tcPr>
          <w:p w14:paraId="5851F574" w14:textId="1C119A59" w:rsidR="00BA5E33" w:rsidRPr="00F3280B" w:rsidRDefault="007E7C71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F3280B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43" w:type="dxa"/>
          </w:tcPr>
          <w:p w14:paraId="21A72771" w14:textId="7DC74D67" w:rsidR="007E7C71" w:rsidRPr="00F3280B" w:rsidRDefault="007E7C71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F3280B">
              <w:rPr>
                <w:sz w:val="24"/>
                <w:szCs w:val="24"/>
              </w:rPr>
              <w:t>Позитивный /</w:t>
            </w:r>
          </w:p>
          <w:p w14:paraId="5B424884" w14:textId="4C5CDD6B" w:rsidR="00BA5E33" w:rsidRPr="00F3280B" w:rsidRDefault="007E7C71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F3280B">
              <w:rPr>
                <w:sz w:val="24"/>
                <w:szCs w:val="24"/>
              </w:rPr>
              <w:t>негативный</w:t>
            </w:r>
          </w:p>
        </w:tc>
        <w:tc>
          <w:tcPr>
            <w:tcW w:w="1559" w:type="dxa"/>
          </w:tcPr>
          <w:p w14:paraId="18E4E6F1" w14:textId="296051AF" w:rsidR="00BA5E33" w:rsidRPr="00F3280B" w:rsidRDefault="007E7C71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F3280B">
              <w:rPr>
                <w:sz w:val="24"/>
                <w:szCs w:val="24"/>
              </w:rPr>
              <w:t>Полученный результат</w:t>
            </w:r>
          </w:p>
        </w:tc>
        <w:tc>
          <w:tcPr>
            <w:tcW w:w="1418" w:type="dxa"/>
          </w:tcPr>
          <w:p w14:paraId="207C701D" w14:textId="10F2B3C3" w:rsidR="00BA5E33" w:rsidRPr="00F3280B" w:rsidRDefault="00F3280B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F3280B">
              <w:rPr>
                <w:sz w:val="24"/>
                <w:szCs w:val="24"/>
              </w:rPr>
              <w:t>Статус теста</w:t>
            </w:r>
          </w:p>
        </w:tc>
      </w:tr>
      <w:tr w:rsidR="00BA5E33" w14:paraId="14BD2F1C" w14:textId="77777777" w:rsidTr="00F3280B">
        <w:tc>
          <w:tcPr>
            <w:tcW w:w="544" w:type="dxa"/>
          </w:tcPr>
          <w:p w14:paraId="3994FCF8" w14:textId="66D98EE2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F3280B">
              <w:rPr>
                <w:sz w:val="24"/>
                <w:szCs w:val="24"/>
              </w:rPr>
              <w:t>1</w:t>
            </w:r>
          </w:p>
        </w:tc>
        <w:tc>
          <w:tcPr>
            <w:tcW w:w="2003" w:type="dxa"/>
          </w:tcPr>
          <w:p w14:paraId="23B9848C" w14:textId="77777777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F1EA928" w14:textId="77777777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764C2324" w14:textId="77777777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61ED2472" w14:textId="77777777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619C19BB" w14:textId="77777777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BA5E33" w14:paraId="5FBD5B8A" w14:textId="77777777" w:rsidTr="00F3280B">
        <w:tc>
          <w:tcPr>
            <w:tcW w:w="544" w:type="dxa"/>
          </w:tcPr>
          <w:p w14:paraId="38C510B3" w14:textId="758C6844" w:rsidR="00BA5E33" w:rsidRPr="00F3280B" w:rsidRDefault="007E7C71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F3280B">
              <w:rPr>
                <w:sz w:val="24"/>
                <w:szCs w:val="24"/>
              </w:rPr>
              <w:t>…</w:t>
            </w:r>
          </w:p>
        </w:tc>
        <w:tc>
          <w:tcPr>
            <w:tcW w:w="2003" w:type="dxa"/>
          </w:tcPr>
          <w:p w14:paraId="7B1E8076" w14:textId="77777777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C331C1C" w14:textId="77777777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2FCA5815" w14:textId="77777777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0A1E56A" w14:textId="77777777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5DEAC76E" w14:textId="77777777" w:rsidR="00BA5E33" w:rsidRPr="00F3280B" w:rsidRDefault="00BA5E33" w:rsidP="00BA5E3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</w:tbl>
    <w:p w14:paraId="1C14043E" w14:textId="3A168226" w:rsidR="00BA5E33" w:rsidRDefault="008F1C4A" w:rsidP="00C31226">
      <w:pPr>
        <w:pStyle w:val="2"/>
        <w:numPr>
          <w:ilvl w:val="0"/>
          <w:numId w:val="0"/>
        </w:numPr>
        <w:ind w:firstLine="567"/>
      </w:pPr>
      <w:r>
        <w:t>Предполагается, что программа должна выдать результат вычислений или сообщить</w:t>
      </w:r>
      <w:r w:rsidR="00E57245">
        <w:t>, что вычисление невозможно. На некорректность формата данных (</w:t>
      </w:r>
      <w:r w:rsidR="00C31226">
        <w:t>буквы, пустые строки</w:t>
      </w:r>
      <w:r w:rsidR="00E57245">
        <w:t>)</w:t>
      </w:r>
      <w:r w:rsidR="00C31226">
        <w:t xml:space="preserve"> проверять не требуется.</w:t>
      </w:r>
    </w:p>
    <w:p w14:paraId="280BA99C" w14:textId="29BFDD4E" w:rsidR="00A85E42" w:rsidRDefault="00C31226" w:rsidP="00296363">
      <w:pPr>
        <w:pStyle w:val="2"/>
        <w:numPr>
          <w:ilvl w:val="2"/>
          <w:numId w:val="6"/>
        </w:numPr>
      </w:pPr>
      <w:r>
        <w:t>Разработать пр</w:t>
      </w:r>
      <w:r w:rsidR="00D027CE">
        <w:t>ограмму для вычисления результата функции, в соответствии с вариантом.</w:t>
      </w:r>
    </w:p>
    <w:p w14:paraId="6616B03C" w14:textId="26635401" w:rsidR="00D027CE" w:rsidRDefault="00D027CE" w:rsidP="00296363">
      <w:pPr>
        <w:pStyle w:val="2"/>
        <w:numPr>
          <w:ilvl w:val="2"/>
          <w:numId w:val="6"/>
        </w:numPr>
      </w:pPr>
      <w:r>
        <w:t>Выполните</w:t>
      </w:r>
      <w:r w:rsidR="0052593C">
        <w:t xml:space="preserve"> тестирование приложения, оформите результаты тестирования в двух последних столбцах таблицы</w:t>
      </w:r>
    </w:p>
    <w:p w14:paraId="725F0BE2" w14:textId="62127227" w:rsidR="00534E4B" w:rsidRDefault="0014658D" w:rsidP="00534E4B">
      <w:pPr>
        <w:pStyle w:val="2"/>
      </w:pPr>
      <w:r>
        <w:t>Проектирование набора тестовых данных с использованием метода классов эквивалентности.</w:t>
      </w:r>
    </w:p>
    <w:p w14:paraId="607656E9" w14:textId="39E02D59" w:rsidR="00D83EE8" w:rsidRDefault="00F41701" w:rsidP="00D83EE8">
      <w:pPr>
        <w:pStyle w:val="2"/>
        <w:numPr>
          <w:ilvl w:val="2"/>
          <w:numId w:val="6"/>
        </w:numPr>
      </w:pPr>
      <w:r>
        <w:t>Выделите классы эквивалентности в две колонки: правильные и неправильные</w:t>
      </w:r>
      <w:r w:rsidR="005B4386">
        <w:t>, для программы, указанной в вашем варианте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B4386" w14:paraId="122F7E1F" w14:textId="77777777" w:rsidTr="004B3866">
        <w:trPr>
          <w:trHeight w:val="684"/>
        </w:trPr>
        <w:tc>
          <w:tcPr>
            <w:tcW w:w="4672" w:type="dxa"/>
          </w:tcPr>
          <w:p w14:paraId="6264C40F" w14:textId="0315A835" w:rsidR="005B4386" w:rsidRDefault="0009180F" w:rsidP="0009180F">
            <w:pPr>
              <w:pStyle w:val="2"/>
              <w:numPr>
                <w:ilvl w:val="0"/>
                <w:numId w:val="9"/>
              </w:numPr>
              <w:ind w:left="0" w:firstLine="0"/>
            </w:pPr>
            <w:r>
              <w:t xml:space="preserve">Вводится строка, определить, соответствует ли она </w:t>
            </w:r>
            <w:r w:rsidR="00570BF4">
              <w:t>формату</w:t>
            </w:r>
            <w:r>
              <w:t xml:space="preserve"> </w:t>
            </w:r>
            <w:r w:rsidR="00570BF4">
              <w:t>вещественного числа</w:t>
            </w:r>
          </w:p>
        </w:tc>
        <w:tc>
          <w:tcPr>
            <w:tcW w:w="4673" w:type="dxa"/>
          </w:tcPr>
          <w:p w14:paraId="4EC261D1" w14:textId="6E6840C2" w:rsidR="005B4386" w:rsidRPr="0009180F" w:rsidRDefault="00570BF4" w:rsidP="0009180F">
            <w:pPr>
              <w:pStyle w:val="2"/>
              <w:numPr>
                <w:ilvl w:val="0"/>
                <w:numId w:val="9"/>
              </w:numPr>
              <w:ind w:left="0" w:firstLine="0"/>
            </w:pPr>
            <w:r>
              <w:t>Вводится строка, определить</w:t>
            </w:r>
            <w:r w:rsidR="00425128">
              <w:t>, соответствует ли она формату российского номера легкового автомобиля</w:t>
            </w:r>
          </w:p>
        </w:tc>
      </w:tr>
      <w:tr w:rsidR="005B4386" w14:paraId="7074B137" w14:textId="77777777" w:rsidTr="004B3866">
        <w:trPr>
          <w:trHeight w:val="684"/>
        </w:trPr>
        <w:tc>
          <w:tcPr>
            <w:tcW w:w="4672" w:type="dxa"/>
          </w:tcPr>
          <w:p w14:paraId="43063404" w14:textId="41E13365" w:rsidR="005B4386" w:rsidRPr="0009180F" w:rsidRDefault="009B4955" w:rsidP="0009180F">
            <w:pPr>
              <w:pStyle w:val="2"/>
              <w:numPr>
                <w:ilvl w:val="0"/>
                <w:numId w:val="9"/>
              </w:numPr>
              <w:ind w:left="0" w:firstLine="0"/>
            </w:pPr>
            <w:r>
              <w:t xml:space="preserve">Вводится строка, определить, соответствует ли она </w:t>
            </w:r>
            <w:r w:rsidR="00B84008">
              <w:t>формату серии и номера паспорта (серия и номер отделяются одним пробелом)</w:t>
            </w:r>
          </w:p>
        </w:tc>
        <w:tc>
          <w:tcPr>
            <w:tcW w:w="4673" w:type="dxa"/>
          </w:tcPr>
          <w:p w14:paraId="6006659A" w14:textId="67933ACD" w:rsidR="005B4386" w:rsidRDefault="00E1284D" w:rsidP="0009180F">
            <w:pPr>
              <w:pStyle w:val="2"/>
              <w:numPr>
                <w:ilvl w:val="0"/>
                <w:numId w:val="9"/>
              </w:numPr>
              <w:ind w:left="0" w:firstLine="0"/>
            </w:pPr>
            <w:r>
              <w:t xml:space="preserve">Вводятся 3 числа: день, месяц, год. Определить, </w:t>
            </w:r>
            <w:r w:rsidR="004462FC">
              <w:t>существует ли такая дата</w:t>
            </w:r>
          </w:p>
        </w:tc>
      </w:tr>
      <w:tr w:rsidR="005B4386" w14:paraId="1B816F69" w14:textId="77777777" w:rsidTr="004B3866">
        <w:trPr>
          <w:trHeight w:val="684"/>
        </w:trPr>
        <w:tc>
          <w:tcPr>
            <w:tcW w:w="4672" w:type="dxa"/>
          </w:tcPr>
          <w:p w14:paraId="47BF76E1" w14:textId="086385E4" w:rsidR="005B4386" w:rsidRPr="0009180F" w:rsidRDefault="00EF42A6" w:rsidP="0009180F">
            <w:pPr>
              <w:pStyle w:val="2"/>
              <w:numPr>
                <w:ilvl w:val="0"/>
                <w:numId w:val="9"/>
              </w:numPr>
              <w:ind w:left="0" w:firstLine="0"/>
            </w:pPr>
            <w:r>
              <w:t>Вводится строка, определить, соответствует ли она формату номера СНИЛС</w:t>
            </w:r>
          </w:p>
        </w:tc>
        <w:tc>
          <w:tcPr>
            <w:tcW w:w="4673" w:type="dxa"/>
          </w:tcPr>
          <w:p w14:paraId="17405ECC" w14:textId="06B5719E" w:rsidR="005B4386" w:rsidRDefault="007179C2" w:rsidP="0009180F">
            <w:pPr>
              <w:pStyle w:val="2"/>
              <w:numPr>
                <w:ilvl w:val="0"/>
                <w:numId w:val="9"/>
              </w:numPr>
              <w:ind w:left="0" w:firstLine="0"/>
            </w:pPr>
            <w:r>
              <w:t>Вводится строка, определить, соответствует ли она формату ИНН</w:t>
            </w:r>
          </w:p>
        </w:tc>
      </w:tr>
      <w:tr w:rsidR="005B4386" w14:paraId="58977FDF" w14:textId="77777777" w:rsidTr="004B3866">
        <w:trPr>
          <w:trHeight w:val="684"/>
        </w:trPr>
        <w:tc>
          <w:tcPr>
            <w:tcW w:w="4672" w:type="dxa"/>
          </w:tcPr>
          <w:p w14:paraId="4F9BC491" w14:textId="0BB9BDC5" w:rsidR="005B4386" w:rsidRPr="0009180F" w:rsidRDefault="008C3FC5" w:rsidP="0009180F">
            <w:pPr>
              <w:pStyle w:val="2"/>
              <w:numPr>
                <w:ilvl w:val="0"/>
                <w:numId w:val="9"/>
              </w:numPr>
              <w:ind w:left="0" w:firstLine="0"/>
            </w:pPr>
            <w:r>
              <w:t>Вводится строка. Определить</w:t>
            </w:r>
            <w:r w:rsidR="00E60950">
              <w:t xml:space="preserve">, </w:t>
            </w:r>
            <w:r w:rsidR="00BB7AFF">
              <w:t>соответствует ли она формату I</w:t>
            </w:r>
            <w:r w:rsidR="00BB7AFF">
              <w:rPr>
                <w:lang w:val="en-US"/>
              </w:rPr>
              <w:t>P</w:t>
            </w:r>
            <w:r w:rsidR="00BB7AFF" w:rsidRPr="00BB7AFF">
              <w:t>-</w:t>
            </w:r>
            <w:r w:rsidR="00BB7AFF">
              <w:t>адреса</w:t>
            </w:r>
          </w:p>
        </w:tc>
        <w:tc>
          <w:tcPr>
            <w:tcW w:w="4673" w:type="dxa"/>
          </w:tcPr>
          <w:p w14:paraId="25D0DC13" w14:textId="1EDDF4B4" w:rsidR="005B4386" w:rsidRDefault="005B4386" w:rsidP="00115CF8">
            <w:pPr>
              <w:pStyle w:val="2"/>
              <w:numPr>
                <w:ilvl w:val="0"/>
                <w:numId w:val="0"/>
              </w:numPr>
            </w:pPr>
          </w:p>
        </w:tc>
      </w:tr>
    </w:tbl>
    <w:p w14:paraId="59190F81" w14:textId="5B0AEDA9" w:rsidR="005B4386" w:rsidRDefault="00FF7EB1" w:rsidP="00FF7EB1">
      <w:pPr>
        <w:pStyle w:val="2"/>
        <w:numPr>
          <w:ilvl w:val="2"/>
          <w:numId w:val="6"/>
        </w:numPr>
      </w:pPr>
      <w:r>
        <w:t>Спроектируйте тестовые данные на основе классов эквивалентности</w:t>
      </w:r>
      <w:r w:rsidR="008326E3">
        <w:t>, оформив их в таблицу. Обратите внимание, что каждый негативный тест должен проверять только один негативный класс эквивалентности.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3117"/>
        <w:gridCol w:w="1951"/>
        <w:gridCol w:w="1857"/>
        <w:gridCol w:w="1858"/>
      </w:tblGrid>
      <w:tr w:rsidR="00E7352B" w14:paraId="709E23F0" w14:textId="77777777" w:rsidTr="002D09AC">
        <w:tc>
          <w:tcPr>
            <w:tcW w:w="562" w:type="dxa"/>
          </w:tcPr>
          <w:p w14:paraId="5CF06D39" w14:textId="2559130D" w:rsidR="00E7352B" w:rsidRPr="00E7352B" w:rsidRDefault="00E7352B" w:rsidP="008326E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E7352B">
              <w:rPr>
                <w:sz w:val="24"/>
                <w:szCs w:val="24"/>
              </w:rPr>
              <w:t>№</w:t>
            </w:r>
          </w:p>
        </w:tc>
        <w:tc>
          <w:tcPr>
            <w:tcW w:w="3117" w:type="dxa"/>
          </w:tcPr>
          <w:p w14:paraId="0E9AFA7A" w14:textId="2EBA6850" w:rsidR="00E7352B" w:rsidRPr="00E7352B" w:rsidRDefault="00E7352B" w:rsidP="008326E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E7352B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1951" w:type="dxa"/>
          </w:tcPr>
          <w:p w14:paraId="6A87DAD5" w14:textId="77C35751" w:rsidR="00E7352B" w:rsidRPr="00E7352B" w:rsidRDefault="00E7352B" w:rsidP="008326E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E7352B">
              <w:rPr>
                <w:sz w:val="24"/>
                <w:szCs w:val="24"/>
              </w:rPr>
              <w:t>Классы эквивалентности</w:t>
            </w:r>
          </w:p>
        </w:tc>
        <w:tc>
          <w:tcPr>
            <w:tcW w:w="1857" w:type="dxa"/>
          </w:tcPr>
          <w:p w14:paraId="78E30646" w14:textId="227CB180" w:rsidR="00E7352B" w:rsidRPr="00E7352B" w:rsidRDefault="00E7352B" w:rsidP="008326E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E7352B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58" w:type="dxa"/>
          </w:tcPr>
          <w:p w14:paraId="3874B706" w14:textId="385B3BC1" w:rsidR="00E7352B" w:rsidRPr="00E7352B" w:rsidRDefault="00E7352B" w:rsidP="00E7352B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E7352B">
              <w:rPr>
                <w:sz w:val="24"/>
                <w:szCs w:val="24"/>
              </w:rPr>
              <w:t>Позитивный / негативный</w:t>
            </w:r>
          </w:p>
        </w:tc>
      </w:tr>
      <w:tr w:rsidR="00E7352B" w14:paraId="5C6AAB2D" w14:textId="77777777" w:rsidTr="002D09AC">
        <w:tc>
          <w:tcPr>
            <w:tcW w:w="562" w:type="dxa"/>
          </w:tcPr>
          <w:p w14:paraId="7DD5A851" w14:textId="77777777" w:rsidR="00E7352B" w:rsidRPr="00E7352B" w:rsidRDefault="00E7352B" w:rsidP="008326E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14:paraId="08A72EA1" w14:textId="77777777" w:rsidR="00E7352B" w:rsidRPr="00E7352B" w:rsidRDefault="00E7352B" w:rsidP="008326E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1951" w:type="dxa"/>
          </w:tcPr>
          <w:p w14:paraId="10B48C11" w14:textId="77777777" w:rsidR="00E7352B" w:rsidRPr="00E7352B" w:rsidRDefault="00E7352B" w:rsidP="008326E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1857" w:type="dxa"/>
          </w:tcPr>
          <w:p w14:paraId="796E16C7" w14:textId="77777777" w:rsidR="00E7352B" w:rsidRPr="00E7352B" w:rsidRDefault="00E7352B" w:rsidP="008326E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1858" w:type="dxa"/>
          </w:tcPr>
          <w:p w14:paraId="0F6CCFC0" w14:textId="77777777" w:rsidR="00E7352B" w:rsidRPr="00E7352B" w:rsidRDefault="00E7352B" w:rsidP="008326E3">
            <w:pPr>
              <w:pStyle w:val="2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</w:tbl>
    <w:p w14:paraId="02E17574" w14:textId="66EE24C8" w:rsidR="008326E3" w:rsidRDefault="000113E7" w:rsidP="000113E7">
      <w:pPr>
        <w:pStyle w:val="2"/>
        <w:numPr>
          <w:ilvl w:val="2"/>
          <w:numId w:val="6"/>
        </w:numPr>
      </w:pPr>
      <w:r>
        <w:t xml:space="preserve">* Реализуйте </w:t>
      </w:r>
      <w:r w:rsidR="00C84690">
        <w:t>программу, функционал которой задан в вашем варианте</w:t>
      </w:r>
      <w:r w:rsidR="002D09AC">
        <w:t>. Выполните тестирование на основе спроектированных тестов.</w:t>
      </w:r>
    </w:p>
    <w:p w14:paraId="718DD9BE" w14:textId="77777777" w:rsidR="00DB599A" w:rsidRDefault="00DB599A" w:rsidP="00DB599A">
      <w:pPr>
        <w:pStyle w:val="1"/>
        <w:tabs>
          <w:tab w:val="clear" w:pos="360"/>
        </w:tabs>
        <w:ind w:firstLine="0"/>
      </w:pPr>
      <w:r>
        <w:t>Порядок выполнения работы</w:t>
      </w:r>
    </w:p>
    <w:p w14:paraId="69E74A8D" w14:textId="77777777" w:rsidR="00DB599A" w:rsidRDefault="00DB599A" w:rsidP="00DB599A">
      <w:pPr>
        <w:pStyle w:val="2"/>
        <w:tabs>
          <w:tab w:val="clear" w:pos="360"/>
        </w:tabs>
      </w:pPr>
      <w:r>
        <w:t>Повторить теоретический материал п. 3.1;</w:t>
      </w:r>
    </w:p>
    <w:p w14:paraId="6923FF3A" w14:textId="77777777" w:rsidR="00DB599A" w:rsidRDefault="00DB599A" w:rsidP="00DB599A">
      <w:pPr>
        <w:pStyle w:val="2"/>
        <w:tabs>
          <w:tab w:val="clear" w:pos="360"/>
        </w:tabs>
      </w:pPr>
      <w:r>
        <w:t xml:space="preserve">Выполнить задание п. </w:t>
      </w:r>
      <w:proofErr w:type="gramStart"/>
      <w:r>
        <w:t>5.1-5.3</w:t>
      </w:r>
      <w:proofErr w:type="gramEnd"/>
      <w:r>
        <w:t>;</w:t>
      </w:r>
    </w:p>
    <w:p w14:paraId="25034584" w14:textId="77777777" w:rsidR="00DB599A" w:rsidRDefault="00DB599A" w:rsidP="00DB599A">
      <w:pPr>
        <w:pStyle w:val="2"/>
        <w:tabs>
          <w:tab w:val="clear" w:pos="360"/>
        </w:tabs>
      </w:pPr>
      <w:r>
        <w:t>Ответить на контрольные вопросы п. 8;</w:t>
      </w:r>
    </w:p>
    <w:p w14:paraId="098E8C95" w14:textId="77777777" w:rsidR="00DB599A" w:rsidRDefault="00DB599A" w:rsidP="00DB599A">
      <w:pPr>
        <w:pStyle w:val="2"/>
        <w:tabs>
          <w:tab w:val="clear" w:pos="360"/>
        </w:tabs>
      </w:pPr>
      <w:r>
        <w:t>Заполнить отчет п. 7.</w:t>
      </w:r>
    </w:p>
    <w:p w14:paraId="3CB3E960" w14:textId="77777777" w:rsidR="00DB599A" w:rsidRDefault="00DB599A" w:rsidP="00DB599A">
      <w:pPr>
        <w:pStyle w:val="1"/>
        <w:tabs>
          <w:tab w:val="clear" w:pos="360"/>
        </w:tabs>
        <w:ind w:firstLine="0"/>
      </w:pPr>
      <w:r>
        <w:lastRenderedPageBreak/>
        <w:t>Содержание отчета</w:t>
      </w:r>
    </w:p>
    <w:p w14:paraId="5D0CD905" w14:textId="77777777" w:rsidR="00DB599A" w:rsidRDefault="00DB599A" w:rsidP="00DB599A">
      <w:pPr>
        <w:pStyle w:val="2"/>
        <w:tabs>
          <w:tab w:val="clear" w:pos="360"/>
        </w:tabs>
      </w:pPr>
      <w:r>
        <w:t>Титульный лист;</w:t>
      </w:r>
    </w:p>
    <w:p w14:paraId="50EE8A27" w14:textId="77777777" w:rsidR="00DB599A" w:rsidRDefault="00DB599A" w:rsidP="00DB599A">
      <w:pPr>
        <w:pStyle w:val="2"/>
        <w:tabs>
          <w:tab w:val="clear" w:pos="360"/>
        </w:tabs>
      </w:pPr>
      <w:r>
        <w:t>Цель работы;</w:t>
      </w:r>
    </w:p>
    <w:p w14:paraId="6A36E53D" w14:textId="46022706" w:rsidR="00DB599A" w:rsidRDefault="00DB599A" w:rsidP="00DB599A">
      <w:pPr>
        <w:pStyle w:val="2"/>
        <w:tabs>
          <w:tab w:val="clear" w:pos="360"/>
        </w:tabs>
      </w:pPr>
      <w:r>
        <w:t>Таблица с тестируемыми значениями п.5.</w:t>
      </w:r>
      <w:r w:rsidR="00EF1720">
        <w:t>1</w:t>
      </w:r>
    </w:p>
    <w:p w14:paraId="570544A7" w14:textId="1B07EAD4" w:rsidR="00DB599A" w:rsidRDefault="00DB599A" w:rsidP="00DB599A">
      <w:pPr>
        <w:pStyle w:val="2"/>
        <w:tabs>
          <w:tab w:val="clear" w:pos="360"/>
        </w:tabs>
      </w:pPr>
      <w:r>
        <w:t xml:space="preserve">Таблица </w:t>
      </w:r>
      <w:r w:rsidR="00EF1720">
        <w:t xml:space="preserve">с тестируемыми значениями </w:t>
      </w:r>
      <w:r>
        <w:t>п.5.2</w:t>
      </w:r>
    </w:p>
    <w:p w14:paraId="00279F4D" w14:textId="77777777" w:rsidR="00DB599A" w:rsidRDefault="00DB599A" w:rsidP="00DB599A">
      <w:pPr>
        <w:pStyle w:val="2"/>
        <w:tabs>
          <w:tab w:val="clear" w:pos="360"/>
        </w:tabs>
      </w:pPr>
      <w:r>
        <w:t>Ответы на контрольные вопросы п. 6.3;</w:t>
      </w:r>
    </w:p>
    <w:p w14:paraId="0B16FE47" w14:textId="77777777" w:rsidR="00DB599A" w:rsidRDefault="00DB599A" w:rsidP="00DB599A">
      <w:pPr>
        <w:pStyle w:val="2"/>
        <w:tabs>
          <w:tab w:val="clear" w:pos="360"/>
        </w:tabs>
      </w:pPr>
      <w:r>
        <w:t>Вывод по проделанной работе.</w:t>
      </w:r>
    </w:p>
    <w:p w14:paraId="0C25B134" w14:textId="77777777" w:rsidR="00DB599A" w:rsidRDefault="00DB599A" w:rsidP="00DB599A">
      <w:pPr>
        <w:pStyle w:val="1"/>
        <w:tabs>
          <w:tab w:val="clear" w:pos="360"/>
        </w:tabs>
        <w:ind w:firstLine="0"/>
      </w:pPr>
      <w:r>
        <w:t>Контрольные вопросы</w:t>
      </w:r>
    </w:p>
    <w:p w14:paraId="1D0BDDB8" w14:textId="77777777" w:rsidR="00DB599A" w:rsidRDefault="00DB599A" w:rsidP="00DB599A">
      <w:pPr>
        <w:pStyle w:val="2"/>
        <w:tabs>
          <w:tab w:val="clear" w:pos="360"/>
        </w:tabs>
      </w:pPr>
      <w:r>
        <w:t>Что такое набор тестовых данных?</w:t>
      </w:r>
    </w:p>
    <w:p w14:paraId="6B458B26" w14:textId="77777777" w:rsidR="00DB599A" w:rsidRDefault="00DB599A" w:rsidP="00DB599A">
      <w:pPr>
        <w:pStyle w:val="2"/>
        <w:tabs>
          <w:tab w:val="clear" w:pos="360"/>
        </w:tabs>
      </w:pPr>
      <w:r>
        <w:t>Что такое граничные значения?</w:t>
      </w:r>
    </w:p>
    <w:p w14:paraId="65F829A9" w14:textId="77777777" w:rsidR="00DB599A" w:rsidRDefault="00DB599A" w:rsidP="00DB599A">
      <w:pPr>
        <w:pStyle w:val="2"/>
        <w:tabs>
          <w:tab w:val="clear" w:pos="360"/>
        </w:tabs>
      </w:pPr>
      <w:r>
        <w:t>Что такое классы эквивалентности?</w:t>
      </w:r>
      <w:r w:rsidRPr="003227EA">
        <w:t xml:space="preserve"> </w:t>
      </w:r>
    </w:p>
    <w:sectPr w:rsidR="00DB5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75ABE"/>
    <w:multiLevelType w:val="hybridMultilevel"/>
    <w:tmpl w:val="69AA2056"/>
    <w:lvl w:ilvl="0" w:tplc="E848CBE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3F7453A"/>
    <w:multiLevelType w:val="hybridMultilevel"/>
    <w:tmpl w:val="69AA205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10939367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25611587">
    <w:abstractNumId w:val="0"/>
  </w:num>
  <w:num w:numId="9" w16cid:durableId="2082487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9A"/>
    <w:rsid w:val="00000205"/>
    <w:rsid w:val="000113E7"/>
    <w:rsid w:val="00055311"/>
    <w:rsid w:val="00063AD9"/>
    <w:rsid w:val="00070FAF"/>
    <w:rsid w:val="0009180F"/>
    <w:rsid w:val="000A2AC2"/>
    <w:rsid w:val="00115CF8"/>
    <w:rsid w:val="0012624E"/>
    <w:rsid w:val="0014658D"/>
    <w:rsid w:val="001558FE"/>
    <w:rsid w:val="0018259A"/>
    <w:rsid w:val="001974B9"/>
    <w:rsid w:val="001E32F3"/>
    <w:rsid w:val="001F7D5B"/>
    <w:rsid w:val="002420C7"/>
    <w:rsid w:val="00261B0A"/>
    <w:rsid w:val="00271E47"/>
    <w:rsid w:val="0028052D"/>
    <w:rsid w:val="00296363"/>
    <w:rsid w:val="002D09AC"/>
    <w:rsid w:val="002E323F"/>
    <w:rsid w:val="00300E61"/>
    <w:rsid w:val="003224D5"/>
    <w:rsid w:val="00397B10"/>
    <w:rsid w:val="003D23B8"/>
    <w:rsid w:val="003E2CFB"/>
    <w:rsid w:val="00425128"/>
    <w:rsid w:val="004462FC"/>
    <w:rsid w:val="004A368A"/>
    <w:rsid w:val="004F415F"/>
    <w:rsid w:val="0052593C"/>
    <w:rsid w:val="00534E4B"/>
    <w:rsid w:val="00570BF4"/>
    <w:rsid w:val="005B4386"/>
    <w:rsid w:val="00636631"/>
    <w:rsid w:val="0065471B"/>
    <w:rsid w:val="006769C5"/>
    <w:rsid w:val="00693BA2"/>
    <w:rsid w:val="006E2B52"/>
    <w:rsid w:val="006E744F"/>
    <w:rsid w:val="007179C2"/>
    <w:rsid w:val="007346D6"/>
    <w:rsid w:val="007B3023"/>
    <w:rsid w:val="007E7C71"/>
    <w:rsid w:val="00814C20"/>
    <w:rsid w:val="008326E3"/>
    <w:rsid w:val="00854A98"/>
    <w:rsid w:val="008823E4"/>
    <w:rsid w:val="008930A6"/>
    <w:rsid w:val="008C3FC5"/>
    <w:rsid w:val="008D59AA"/>
    <w:rsid w:val="008E62F7"/>
    <w:rsid w:val="008F1C4A"/>
    <w:rsid w:val="00925158"/>
    <w:rsid w:val="009B4955"/>
    <w:rsid w:val="00A725FE"/>
    <w:rsid w:val="00A7565F"/>
    <w:rsid w:val="00A7632F"/>
    <w:rsid w:val="00A85E42"/>
    <w:rsid w:val="00A867D7"/>
    <w:rsid w:val="00A925B2"/>
    <w:rsid w:val="00AC12AD"/>
    <w:rsid w:val="00B84008"/>
    <w:rsid w:val="00BA5E33"/>
    <w:rsid w:val="00BB7AFF"/>
    <w:rsid w:val="00BC6425"/>
    <w:rsid w:val="00C138FF"/>
    <w:rsid w:val="00C31226"/>
    <w:rsid w:val="00C31CF4"/>
    <w:rsid w:val="00C55F81"/>
    <w:rsid w:val="00C84690"/>
    <w:rsid w:val="00C97CE9"/>
    <w:rsid w:val="00CF0E87"/>
    <w:rsid w:val="00D027CE"/>
    <w:rsid w:val="00D471AF"/>
    <w:rsid w:val="00D66C75"/>
    <w:rsid w:val="00D83EE8"/>
    <w:rsid w:val="00DB599A"/>
    <w:rsid w:val="00DE3801"/>
    <w:rsid w:val="00E01507"/>
    <w:rsid w:val="00E02E95"/>
    <w:rsid w:val="00E1284D"/>
    <w:rsid w:val="00E328D4"/>
    <w:rsid w:val="00E57245"/>
    <w:rsid w:val="00E60950"/>
    <w:rsid w:val="00E65989"/>
    <w:rsid w:val="00E7352B"/>
    <w:rsid w:val="00EE187F"/>
    <w:rsid w:val="00EF1720"/>
    <w:rsid w:val="00EF42A6"/>
    <w:rsid w:val="00F3280B"/>
    <w:rsid w:val="00F41701"/>
    <w:rsid w:val="00F44B46"/>
    <w:rsid w:val="00F56519"/>
    <w:rsid w:val="00F568DA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AC6D7"/>
  <w15:chartTrackingRefBased/>
  <w15:docId w15:val="{4F20E209-0867-4C3E-A537-A92FE899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B4386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tabs>
        <w:tab w:val="num" w:pos="360"/>
      </w:tabs>
      <w:spacing w:before="280"/>
      <w:ind w:firstLine="567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tabs>
        <w:tab w:val="num" w:pos="360"/>
      </w:tabs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DB599A"/>
    <w:rPr>
      <w:color w:val="467886" w:themeColor="hyperlink"/>
      <w:u w:val="single"/>
    </w:rPr>
  </w:style>
  <w:style w:type="table" w:styleId="af0">
    <w:name w:val="Table Grid"/>
    <w:basedOn w:val="a2"/>
    <w:uiPriority w:val="39"/>
    <w:rsid w:val="00A7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1"/>
    <w:uiPriority w:val="99"/>
    <w:semiHidden/>
    <w:rsid w:val="006547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5C9D9-47FF-4EC5-B591-78971BC64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69</TotalTime>
  <Pages>3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73</cp:revision>
  <dcterms:created xsi:type="dcterms:W3CDTF">2025-09-15T17:08:00Z</dcterms:created>
  <dcterms:modified xsi:type="dcterms:W3CDTF">2026-09-14T11:36:00Z</dcterms:modified>
</cp:coreProperties>
</file>