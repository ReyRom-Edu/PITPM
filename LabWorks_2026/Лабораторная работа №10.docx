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CE921" w14:textId="77777777" w:rsidR="00C00A5F" w:rsidRDefault="00C00A5F" w:rsidP="00C00A5F">
      <w:pPr>
        <w:pStyle w:val="10"/>
      </w:pPr>
      <w:bookmarkStart w:id="0" w:name="_Toc198937034"/>
      <w:r>
        <w:t>Лабораторная работа №10</w:t>
      </w:r>
      <w:r>
        <w:br/>
        <w:t>Испытание ПО методом регрессионного тестирования</w:t>
      </w:r>
      <w:bookmarkEnd w:id="0"/>
    </w:p>
    <w:p w14:paraId="73F86789" w14:textId="77777777" w:rsidR="00C00A5F" w:rsidRDefault="00C00A5F" w:rsidP="00C00A5F">
      <w:pPr>
        <w:pStyle w:val="1"/>
        <w:numPr>
          <w:ilvl w:val="0"/>
          <w:numId w:val="7"/>
        </w:numPr>
      </w:pPr>
      <w:r>
        <w:t>Цель работы</w:t>
      </w:r>
    </w:p>
    <w:p w14:paraId="1BA8E231" w14:textId="77777777" w:rsidR="00C00A5F" w:rsidRDefault="00C00A5F" w:rsidP="00C00A5F">
      <w:pPr>
        <w:pStyle w:val="2"/>
        <w:numPr>
          <w:ilvl w:val="1"/>
          <w:numId w:val="1"/>
        </w:numPr>
      </w:pPr>
      <w:r>
        <w:t>Освоить процесс применения регрессионного тестирования.</w:t>
      </w:r>
    </w:p>
    <w:p w14:paraId="38FA292C" w14:textId="77777777" w:rsidR="00C00A5F" w:rsidRDefault="00C00A5F" w:rsidP="00C00A5F">
      <w:pPr>
        <w:pStyle w:val="2"/>
        <w:numPr>
          <w:ilvl w:val="1"/>
          <w:numId w:val="1"/>
        </w:numPr>
      </w:pPr>
      <w:r>
        <w:t xml:space="preserve">Изучить работу с </w:t>
      </w:r>
      <w:r>
        <w:rPr>
          <w:lang w:val="en-US"/>
        </w:rPr>
        <w:t>GitHub</w:t>
      </w:r>
      <w:r w:rsidRPr="009D124A">
        <w:t xml:space="preserve"> </w:t>
      </w:r>
      <w:r>
        <w:rPr>
          <w:lang w:val="en-US"/>
        </w:rPr>
        <w:t>Actions</w:t>
      </w:r>
      <w:r>
        <w:t xml:space="preserve"> для автоматического тестирования.</w:t>
      </w:r>
    </w:p>
    <w:p w14:paraId="700A5FBD" w14:textId="77777777" w:rsidR="00C00A5F" w:rsidRPr="005A2F27" w:rsidRDefault="00C00A5F" w:rsidP="00C00A5F">
      <w:pPr>
        <w:pStyle w:val="1"/>
        <w:numPr>
          <w:ilvl w:val="0"/>
          <w:numId w:val="1"/>
        </w:numPr>
      </w:pPr>
      <w:r w:rsidRPr="005A2F27">
        <w:t>Литература</w:t>
      </w:r>
    </w:p>
    <w:p w14:paraId="5907BEEF" w14:textId="77777777" w:rsidR="00C00A5F" w:rsidRDefault="00C00A5F" w:rsidP="00C00A5F">
      <w:pPr>
        <w:pStyle w:val="2"/>
        <w:tabs>
          <w:tab w:val="clear" w:pos="360"/>
        </w:tabs>
      </w:pPr>
      <w:r w:rsidRPr="002548E7">
        <w:t xml:space="preserve">Игнатьев, А. В. Тестирование программного обеспечения : учебное пособие для вузов / А. В. Игнатьев. — 4-е изд., стер. — Санкт-Петербург : Лань, 2025. — 56 с. — ISBN 978-5-507-50858-7. — Текст : электронный // Лань : электронно-библиотечная система. — URL: </w:t>
      </w:r>
      <w:hyperlink r:id="rId5" w:history="1">
        <w:r w:rsidRPr="002548E7">
          <w:rPr>
            <w:rStyle w:val="af"/>
          </w:rPr>
          <w:t>https://e.lanbook.com/book/481331</w:t>
        </w:r>
      </w:hyperlink>
      <w:r>
        <w:t xml:space="preserve"> </w:t>
      </w:r>
      <w:r w:rsidRPr="002548E7">
        <w:t>— Режим доступа: для авториз. пользователей.</w:t>
      </w:r>
    </w:p>
    <w:p w14:paraId="1934B89C" w14:textId="77777777" w:rsidR="00C00A5F" w:rsidRPr="005A2F27" w:rsidRDefault="00C00A5F" w:rsidP="00C00A5F">
      <w:pPr>
        <w:pStyle w:val="2"/>
        <w:numPr>
          <w:ilvl w:val="1"/>
          <w:numId w:val="1"/>
        </w:numPr>
      </w:pPr>
      <w:r w:rsidRPr="005A2F27">
        <w:t>GitHub Actions. Создание и тестирование для .NET – Текст : электронный // Документация по GitHub, 2025. – URL: https://docs.github.com/ru/actions/use-cases-and-examples/building-and-testing/building-and-testing-net</w:t>
      </w:r>
    </w:p>
    <w:p w14:paraId="169AEDB9" w14:textId="77777777" w:rsidR="00C00A5F" w:rsidRDefault="00C00A5F" w:rsidP="00C00A5F">
      <w:pPr>
        <w:pStyle w:val="1"/>
        <w:numPr>
          <w:ilvl w:val="0"/>
          <w:numId w:val="1"/>
        </w:numPr>
      </w:pPr>
      <w:r>
        <w:t>Подготовка к работе</w:t>
      </w:r>
    </w:p>
    <w:p w14:paraId="509E9CC3" w14:textId="77777777" w:rsidR="00C00A5F" w:rsidRDefault="00C00A5F" w:rsidP="00C00A5F">
      <w:pPr>
        <w:pStyle w:val="2"/>
        <w:numPr>
          <w:ilvl w:val="1"/>
          <w:numId w:val="1"/>
        </w:numPr>
      </w:pPr>
      <w:r>
        <w:t>Повторить теоретический материал (см. п.2).</w:t>
      </w:r>
    </w:p>
    <w:p w14:paraId="6FF0B469" w14:textId="77777777" w:rsidR="00C00A5F" w:rsidRDefault="00C00A5F" w:rsidP="00C00A5F">
      <w:pPr>
        <w:pStyle w:val="2"/>
        <w:numPr>
          <w:ilvl w:val="1"/>
          <w:numId w:val="1"/>
        </w:numPr>
      </w:pPr>
      <w:r>
        <w:t>Изучить описание лабораторной работы.</w:t>
      </w:r>
    </w:p>
    <w:p w14:paraId="00461C9B" w14:textId="77777777" w:rsidR="00C00A5F" w:rsidRDefault="00C00A5F" w:rsidP="00C00A5F">
      <w:pPr>
        <w:pStyle w:val="1"/>
        <w:numPr>
          <w:ilvl w:val="0"/>
          <w:numId w:val="1"/>
        </w:numPr>
      </w:pPr>
      <w:r>
        <w:t>Основное оборудование</w:t>
      </w:r>
    </w:p>
    <w:p w14:paraId="1CC40E8C" w14:textId="77777777" w:rsidR="00C00A5F" w:rsidRDefault="00C00A5F" w:rsidP="00C00A5F">
      <w:pPr>
        <w:pStyle w:val="2"/>
        <w:numPr>
          <w:ilvl w:val="1"/>
          <w:numId w:val="1"/>
        </w:numPr>
      </w:pPr>
      <w:r>
        <w:t>Персональный компьютер.</w:t>
      </w:r>
    </w:p>
    <w:p w14:paraId="286ED918" w14:textId="77777777" w:rsidR="00C00A5F" w:rsidRDefault="00C00A5F" w:rsidP="00C00A5F">
      <w:pPr>
        <w:pStyle w:val="1"/>
        <w:numPr>
          <w:ilvl w:val="0"/>
          <w:numId w:val="1"/>
        </w:numPr>
      </w:pPr>
      <w:r>
        <w:t>Задание</w:t>
      </w:r>
    </w:p>
    <w:p w14:paraId="3F8B337A" w14:textId="77777777" w:rsidR="00C00A5F" w:rsidRDefault="00C00A5F" w:rsidP="00C00A5F">
      <w:pPr>
        <w:pStyle w:val="2"/>
        <w:tabs>
          <w:tab w:val="clear" w:pos="360"/>
        </w:tabs>
      </w:pPr>
      <w:r>
        <w:t xml:space="preserve">Создать новый проект библиотеки классов, в котором реализовать статический метод для валидации пароля в соответствии со следующими правилами: длина пароля должна составлять не менее 8 символов, и он должен содержать хотя бы одну цифру и латинский символ. </w:t>
      </w:r>
    </w:p>
    <w:p w14:paraId="5A42AD47" w14:textId="77777777" w:rsidR="00C00A5F" w:rsidRPr="00DB60C6" w:rsidRDefault="00C00A5F" w:rsidP="0005057A">
      <w:pPr>
        <w:pStyle w:val="2"/>
        <w:numPr>
          <w:ilvl w:val="2"/>
          <w:numId w:val="6"/>
        </w:numPr>
      </w:pPr>
      <w:r>
        <w:t>Разработать модульные тесты для метода, рассмотрев как позитивные, так и негативные входные данные.</w:t>
      </w:r>
    </w:p>
    <w:p w14:paraId="4AFE7474" w14:textId="77777777" w:rsidR="00C00A5F" w:rsidRDefault="00C00A5F" w:rsidP="00C00A5F">
      <w:pPr>
        <w:pStyle w:val="2"/>
        <w:tabs>
          <w:tab w:val="clear" w:pos="360"/>
        </w:tabs>
      </w:pPr>
      <w:r>
        <w:t>Автоматическое регрессионное тестирование</w:t>
      </w:r>
    </w:p>
    <w:p w14:paraId="1EC6630E" w14:textId="77777777" w:rsidR="00C00A5F" w:rsidRDefault="00C00A5F" w:rsidP="00C00A5F">
      <w:pPr>
        <w:pStyle w:val="2"/>
        <w:numPr>
          <w:ilvl w:val="2"/>
          <w:numId w:val="6"/>
        </w:numPr>
      </w:pPr>
      <w:r>
        <w:t xml:space="preserve">В каталоге решения создать папку </w:t>
      </w:r>
      <w:r w:rsidRPr="001F57D3">
        <w:t>.github</w:t>
      </w:r>
      <w:r>
        <w:t xml:space="preserve">, в которой создать папку </w:t>
      </w:r>
      <w:r w:rsidRPr="001F57D3">
        <w:t>workflows</w:t>
      </w:r>
      <w:r>
        <w:t xml:space="preserve">, с файлом </w:t>
      </w:r>
      <w:r>
        <w:rPr>
          <w:lang w:val="en-US"/>
        </w:rPr>
        <w:t>autotests</w:t>
      </w:r>
      <w:r w:rsidRPr="00DB60C6">
        <w:t>.</w:t>
      </w:r>
      <w:r>
        <w:rPr>
          <w:lang w:val="en-US"/>
        </w:rPr>
        <w:t>yml</w:t>
      </w:r>
    </w:p>
    <w:p w14:paraId="3BD2CC8E" w14:textId="5602F493" w:rsidR="00C00A5F" w:rsidRDefault="00C00A5F" w:rsidP="00C00A5F">
      <w:pPr>
        <w:pStyle w:val="2"/>
        <w:numPr>
          <w:ilvl w:val="2"/>
          <w:numId w:val="6"/>
        </w:numPr>
      </w:pPr>
      <w:r>
        <w:t xml:space="preserve">В файле указать </w:t>
      </w:r>
      <w:r w:rsidR="00BB0F8C">
        <w:t>на</w:t>
      </w:r>
      <w:r w:rsidR="00940C94">
        <w:t xml:space="preserve">звание вашего </w:t>
      </w:r>
      <w:r w:rsidR="00940C94">
        <w:rPr>
          <w:lang w:val="en-US"/>
        </w:rPr>
        <w:t>workflow</w:t>
      </w:r>
      <w:r w:rsidR="00940C94" w:rsidRPr="00940C94">
        <w:t>:</w:t>
      </w:r>
    </w:p>
    <w:p w14:paraId="20FE2D78" w14:textId="77777777" w:rsidR="00C00A5F" w:rsidRPr="00940C94" w:rsidRDefault="00C00A5F" w:rsidP="00C00A5F">
      <w:pPr>
        <w:pStyle w:val="ad"/>
        <w:rPr>
          <w:sz w:val="24"/>
          <w:szCs w:val="24"/>
        </w:rPr>
      </w:pPr>
      <w:r w:rsidRPr="00EB31EC">
        <w:rPr>
          <w:sz w:val="24"/>
          <w:szCs w:val="24"/>
        </w:rPr>
        <w:t>name: .NET Regression Tests</w:t>
      </w:r>
    </w:p>
    <w:p w14:paraId="65BD3748" w14:textId="5871E493" w:rsidR="00940C94" w:rsidRPr="00EB31EC" w:rsidRDefault="00940C94" w:rsidP="00940C94">
      <w:pPr>
        <w:pStyle w:val="2"/>
        <w:numPr>
          <w:ilvl w:val="2"/>
          <w:numId w:val="6"/>
        </w:numPr>
      </w:pPr>
      <w:r>
        <w:t>Д</w:t>
      </w:r>
      <w:r w:rsidR="006B222E">
        <w:t xml:space="preserve">обавить в файл раздел с настройками условий запуска </w:t>
      </w:r>
      <w:r w:rsidR="006B222E">
        <w:rPr>
          <w:lang w:val="en-US"/>
        </w:rPr>
        <w:t>workflow</w:t>
      </w:r>
    </w:p>
    <w:p w14:paraId="258925BF" w14:textId="611552B2" w:rsidR="00C00A5F" w:rsidRPr="009E59FA" w:rsidRDefault="00C00A5F" w:rsidP="00C00A5F">
      <w:pPr>
        <w:pStyle w:val="ad"/>
        <w:rPr>
          <w:sz w:val="24"/>
          <w:szCs w:val="24"/>
          <w:lang w:val="ru-RU"/>
        </w:rPr>
      </w:pPr>
      <w:r w:rsidRPr="00EB31EC">
        <w:rPr>
          <w:sz w:val="24"/>
          <w:szCs w:val="24"/>
        </w:rPr>
        <w:t>on</w:t>
      </w:r>
      <w:r w:rsidRPr="009E59FA">
        <w:rPr>
          <w:sz w:val="24"/>
          <w:szCs w:val="24"/>
          <w:lang w:val="ru-RU"/>
        </w:rPr>
        <w:t>:</w:t>
      </w:r>
      <w:r w:rsidRPr="009E59FA">
        <w:rPr>
          <w:sz w:val="24"/>
          <w:szCs w:val="24"/>
          <w:lang w:val="ru-RU"/>
        </w:rPr>
        <w:tab/>
      </w:r>
      <w:r w:rsidRPr="009E59FA">
        <w:rPr>
          <w:sz w:val="24"/>
          <w:szCs w:val="24"/>
          <w:lang w:val="ru-RU"/>
        </w:rPr>
        <w:tab/>
        <w:t xml:space="preserve"># </w:t>
      </w:r>
      <w:r>
        <w:rPr>
          <w:sz w:val="24"/>
          <w:szCs w:val="24"/>
          <w:lang w:val="ru-RU"/>
        </w:rPr>
        <w:t>Запускается</w:t>
      </w:r>
      <w:r w:rsidRPr="009E59F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при</w:t>
      </w:r>
      <w:r w:rsidRPr="009E59F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push</w:t>
      </w:r>
      <w:r w:rsidRPr="009E59F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и</w:t>
      </w:r>
      <w:r w:rsidRPr="009E59F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pull</w:t>
      </w:r>
      <w:r w:rsidRPr="009E59F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request</w:t>
      </w:r>
      <w:r w:rsidR="009E59FA">
        <w:rPr>
          <w:sz w:val="24"/>
          <w:szCs w:val="24"/>
          <w:lang w:val="ru-RU"/>
        </w:rPr>
        <w:t xml:space="preserve"> файлов </w:t>
      </w:r>
      <w:r w:rsidR="009E59FA" w:rsidRPr="009E59FA">
        <w:rPr>
          <w:sz w:val="24"/>
          <w:szCs w:val="24"/>
          <w:lang w:val="ru-RU"/>
        </w:rPr>
        <w:t>.</w:t>
      </w:r>
      <w:r w:rsidR="009E59FA">
        <w:rPr>
          <w:sz w:val="24"/>
          <w:szCs w:val="24"/>
        </w:rPr>
        <w:t>cs</w:t>
      </w:r>
      <w:r w:rsidRPr="009E59F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в</w:t>
      </w:r>
      <w:r w:rsidRPr="009E59F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ветку</w:t>
      </w:r>
      <w:r w:rsidRPr="009E59F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master</w:t>
      </w:r>
    </w:p>
    <w:p w14:paraId="1979DB8B" w14:textId="77777777" w:rsidR="00C00A5F" w:rsidRPr="00693FEF" w:rsidRDefault="00C00A5F" w:rsidP="00C00A5F">
      <w:pPr>
        <w:pStyle w:val="ad"/>
        <w:rPr>
          <w:sz w:val="24"/>
          <w:szCs w:val="24"/>
        </w:rPr>
      </w:pPr>
      <w:r w:rsidRPr="009E59FA">
        <w:rPr>
          <w:sz w:val="24"/>
          <w:szCs w:val="24"/>
          <w:lang w:val="ru-RU"/>
        </w:rPr>
        <w:t xml:space="preserve">  </w:t>
      </w:r>
      <w:r w:rsidRPr="00EB31EC">
        <w:rPr>
          <w:sz w:val="24"/>
          <w:szCs w:val="24"/>
        </w:rPr>
        <w:t>push</w:t>
      </w:r>
      <w:r w:rsidRPr="00693FEF">
        <w:rPr>
          <w:sz w:val="24"/>
          <w:szCs w:val="24"/>
        </w:rPr>
        <w:t>:</w:t>
      </w:r>
    </w:p>
    <w:p w14:paraId="72E81E16" w14:textId="77777777" w:rsidR="00C00A5F" w:rsidRPr="001923ED" w:rsidRDefault="00C00A5F" w:rsidP="00C00A5F">
      <w:pPr>
        <w:pStyle w:val="ad"/>
        <w:rPr>
          <w:sz w:val="24"/>
          <w:szCs w:val="24"/>
        </w:rPr>
      </w:pPr>
      <w:r w:rsidRPr="00693FEF">
        <w:rPr>
          <w:sz w:val="24"/>
          <w:szCs w:val="24"/>
        </w:rPr>
        <w:t xml:space="preserve">    </w:t>
      </w:r>
      <w:r w:rsidRPr="00EB31EC">
        <w:rPr>
          <w:sz w:val="24"/>
          <w:szCs w:val="24"/>
        </w:rPr>
        <w:t>branches: [ "master" ]</w:t>
      </w:r>
    </w:p>
    <w:p w14:paraId="561D93DA" w14:textId="6D7956DE" w:rsidR="005B38B0" w:rsidRPr="005B38B0" w:rsidRDefault="005B38B0" w:rsidP="005B38B0">
      <w:pPr>
        <w:pStyle w:val="ad"/>
        <w:rPr>
          <w:sz w:val="24"/>
          <w:szCs w:val="24"/>
        </w:rPr>
      </w:pPr>
      <w:r w:rsidRPr="009E59FA">
        <w:rPr>
          <w:sz w:val="24"/>
          <w:szCs w:val="24"/>
        </w:rPr>
        <w:t xml:space="preserve">    </w:t>
      </w:r>
      <w:r w:rsidRPr="005B38B0">
        <w:rPr>
          <w:sz w:val="24"/>
          <w:szCs w:val="24"/>
        </w:rPr>
        <w:t>paths:</w:t>
      </w:r>
    </w:p>
    <w:p w14:paraId="47BDF57A" w14:textId="29615B41" w:rsidR="005B38B0" w:rsidRPr="005B38B0" w:rsidRDefault="005B38B0" w:rsidP="005B38B0">
      <w:pPr>
        <w:pStyle w:val="ad"/>
        <w:rPr>
          <w:sz w:val="24"/>
          <w:szCs w:val="24"/>
        </w:rPr>
      </w:pPr>
      <w:r w:rsidRPr="009E59FA">
        <w:rPr>
          <w:sz w:val="24"/>
          <w:szCs w:val="24"/>
        </w:rPr>
        <w:t xml:space="preserve"> </w:t>
      </w:r>
      <w:r w:rsidRPr="005B38B0">
        <w:rPr>
          <w:sz w:val="24"/>
          <w:szCs w:val="24"/>
        </w:rPr>
        <w:t xml:space="preserve"> </w:t>
      </w:r>
      <w:r w:rsidRPr="009E59FA">
        <w:rPr>
          <w:sz w:val="24"/>
          <w:szCs w:val="24"/>
        </w:rPr>
        <w:t xml:space="preserve"> </w:t>
      </w:r>
      <w:r w:rsidRPr="005B38B0">
        <w:rPr>
          <w:sz w:val="24"/>
          <w:szCs w:val="24"/>
        </w:rPr>
        <w:t xml:space="preserve"> </w:t>
      </w:r>
      <w:r w:rsidR="009E59FA" w:rsidRPr="009E59FA">
        <w:rPr>
          <w:sz w:val="24"/>
          <w:szCs w:val="24"/>
        </w:rPr>
        <w:t xml:space="preserve">  </w:t>
      </w:r>
      <w:r w:rsidRPr="005B38B0">
        <w:rPr>
          <w:sz w:val="24"/>
          <w:szCs w:val="24"/>
        </w:rPr>
        <w:t>- '**.cs'</w:t>
      </w:r>
    </w:p>
    <w:p w14:paraId="4DD733D8" w14:textId="77777777" w:rsidR="00C00A5F" w:rsidRPr="00EB31EC" w:rsidRDefault="00C00A5F" w:rsidP="00C00A5F">
      <w:pPr>
        <w:pStyle w:val="ad"/>
        <w:rPr>
          <w:sz w:val="24"/>
          <w:szCs w:val="24"/>
        </w:rPr>
      </w:pPr>
      <w:r w:rsidRPr="00EB31EC">
        <w:rPr>
          <w:sz w:val="24"/>
          <w:szCs w:val="24"/>
        </w:rPr>
        <w:t xml:space="preserve">  pull_request:</w:t>
      </w:r>
    </w:p>
    <w:p w14:paraId="772D1EDC" w14:textId="77777777" w:rsidR="009E59FA" w:rsidRPr="001923ED" w:rsidRDefault="00C00A5F" w:rsidP="009E59FA">
      <w:pPr>
        <w:pStyle w:val="ad"/>
        <w:rPr>
          <w:sz w:val="24"/>
          <w:szCs w:val="24"/>
        </w:rPr>
      </w:pPr>
      <w:r w:rsidRPr="00EB31EC">
        <w:rPr>
          <w:sz w:val="24"/>
          <w:szCs w:val="24"/>
        </w:rPr>
        <w:t xml:space="preserve">    branches: [ "master" ]</w:t>
      </w:r>
    </w:p>
    <w:p w14:paraId="5A76E7EC" w14:textId="6BDF78E0" w:rsidR="009E59FA" w:rsidRPr="005B38B0" w:rsidRDefault="009E59FA" w:rsidP="009E59FA">
      <w:pPr>
        <w:pStyle w:val="ad"/>
        <w:rPr>
          <w:sz w:val="24"/>
          <w:szCs w:val="24"/>
        </w:rPr>
      </w:pPr>
      <w:r w:rsidRPr="009E59FA">
        <w:rPr>
          <w:sz w:val="24"/>
          <w:szCs w:val="24"/>
        </w:rPr>
        <w:lastRenderedPageBreak/>
        <w:t xml:space="preserve">    </w:t>
      </w:r>
      <w:r w:rsidRPr="005B38B0">
        <w:rPr>
          <w:sz w:val="24"/>
          <w:szCs w:val="24"/>
        </w:rPr>
        <w:t>paths:</w:t>
      </w:r>
    </w:p>
    <w:p w14:paraId="1EAC3C93" w14:textId="77777777" w:rsidR="009E59FA" w:rsidRPr="005B38B0" w:rsidRDefault="009E59FA" w:rsidP="009E59FA">
      <w:pPr>
        <w:pStyle w:val="ad"/>
        <w:rPr>
          <w:sz w:val="24"/>
          <w:szCs w:val="24"/>
        </w:rPr>
      </w:pPr>
      <w:r w:rsidRPr="009E59FA">
        <w:rPr>
          <w:sz w:val="24"/>
          <w:szCs w:val="24"/>
        </w:rPr>
        <w:t xml:space="preserve"> </w:t>
      </w:r>
      <w:r w:rsidRPr="005B38B0">
        <w:rPr>
          <w:sz w:val="24"/>
          <w:szCs w:val="24"/>
        </w:rPr>
        <w:t xml:space="preserve"> </w:t>
      </w:r>
      <w:r w:rsidRPr="009E59FA">
        <w:rPr>
          <w:sz w:val="24"/>
          <w:szCs w:val="24"/>
        </w:rPr>
        <w:t xml:space="preserve"> </w:t>
      </w:r>
      <w:r w:rsidRPr="005B38B0">
        <w:rPr>
          <w:sz w:val="24"/>
          <w:szCs w:val="24"/>
        </w:rPr>
        <w:t xml:space="preserve"> </w:t>
      </w:r>
      <w:r w:rsidRPr="009E59FA">
        <w:rPr>
          <w:sz w:val="24"/>
          <w:szCs w:val="24"/>
        </w:rPr>
        <w:t xml:space="preserve">  </w:t>
      </w:r>
      <w:r w:rsidRPr="005B38B0">
        <w:rPr>
          <w:sz w:val="24"/>
          <w:szCs w:val="24"/>
        </w:rPr>
        <w:t>- '**.cs'</w:t>
      </w:r>
    </w:p>
    <w:p w14:paraId="3B37D999" w14:textId="703C48EF" w:rsidR="00C00A5F" w:rsidRDefault="0071679E" w:rsidP="006B222E">
      <w:pPr>
        <w:pStyle w:val="2"/>
        <w:numPr>
          <w:ilvl w:val="2"/>
          <w:numId w:val="6"/>
        </w:numPr>
      </w:pPr>
      <w:r>
        <w:t xml:space="preserve">Добавить в файл параметры запуска </w:t>
      </w:r>
      <w:r>
        <w:rPr>
          <w:lang w:val="en-US"/>
        </w:rPr>
        <w:t>job</w:t>
      </w:r>
      <w:r>
        <w:t xml:space="preserve">, </w:t>
      </w:r>
      <w:r w:rsidR="00521CDC">
        <w:t xml:space="preserve">в качестве среды выполнения указать последнюю версию </w:t>
      </w:r>
      <w:r w:rsidR="00521CDC">
        <w:rPr>
          <w:lang w:val="en-US"/>
        </w:rPr>
        <w:t>Ubuntu</w:t>
      </w:r>
    </w:p>
    <w:p w14:paraId="68A394ED" w14:textId="77777777" w:rsidR="00C00A5F" w:rsidRPr="00EB31EC" w:rsidRDefault="00C00A5F" w:rsidP="00C00A5F">
      <w:pPr>
        <w:pStyle w:val="ad"/>
        <w:rPr>
          <w:sz w:val="24"/>
          <w:szCs w:val="24"/>
        </w:rPr>
      </w:pPr>
      <w:r w:rsidRPr="00EB31EC">
        <w:rPr>
          <w:sz w:val="24"/>
          <w:szCs w:val="24"/>
        </w:rPr>
        <w:t>jobs:</w:t>
      </w:r>
    </w:p>
    <w:p w14:paraId="669539D6" w14:textId="77777777" w:rsidR="00C00A5F" w:rsidRPr="00EB31EC" w:rsidRDefault="00C00A5F" w:rsidP="00C00A5F">
      <w:pPr>
        <w:pStyle w:val="ad"/>
        <w:rPr>
          <w:sz w:val="24"/>
          <w:szCs w:val="24"/>
        </w:rPr>
      </w:pPr>
      <w:r w:rsidRPr="00EB31EC">
        <w:rPr>
          <w:sz w:val="24"/>
          <w:szCs w:val="24"/>
        </w:rPr>
        <w:t xml:space="preserve">  build-and-test:</w:t>
      </w:r>
    </w:p>
    <w:p w14:paraId="05D8BC9C" w14:textId="77777777" w:rsidR="00C00A5F" w:rsidRPr="0007496B" w:rsidRDefault="00C00A5F" w:rsidP="00C00A5F">
      <w:pPr>
        <w:pStyle w:val="ad"/>
        <w:rPr>
          <w:sz w:val="24"/>
          <w:szCs w:val="24"/>
          <w:lang w:val="ru-RU"/>
        </w:rPr>
      </w:pPr>
      <w:r w:rsidRPr="001923ED">
        <w:rPr>
          <w:sz w:val="24"/>
          <w:szCs w:val="24"/>
          <w:lang w:val="ru-RU"/>
        </w:rPr>
        <w:t xml:space="preserve">    </w:t>
      </w:r>
      <w:r w:rsidRPr="00EB31EC">
        <w:rPr>
          <w:sz w:val="24"/>
          <w:szCs w:val="24"/>
        </w:rPr>
        <w:t>runs</w:t>
      </w:r>
      <w:r w:rsidRPr="0007496B">
        <w:rPr>
          <w:sz w:val="24"/>
          <w:szCs w:val="24"/>
          <w:lang w:val="ru-RU"/>
        </w:rPr>
        <w:t>-</w:t>
      </w:r>
      <w:r w:rsidRPr="00EB31EC">
        <w:rPr>
          <w:sz w:val="24"/>
          <w:szCs w:val="24"/>
        </w:rPr>
        <w:t>on</w:t>
      </w:r>
      <w:r w:rsidRPr="0007496B">
        <w:rPr>
          <w:sz w:val="24"/>
          <w:szCs w:val="24"/>
          <w:lang w:val="ru-RU"/>
        </w:rPr>
        <w:t xml:space="preserve">: </w:t>
      </w:r>
      <w:r w:rsidRPr="00EB31EC">
        <w:rPr>
          <w:sz w:val="24"/>
          <w:szCs w:val="24"/>
        </w:rPr>
        <w:t>ubuntu</w:t>
      </w:r>
      <w:r w:rsidRPr="0007496B">
        <w:rPr>
          <w:sz w:val="24"/>
          <w:szCs w:val="24"/>
          <w:lang w:val="ru-RU"/>
        </w:rPr>
        <w:t>-</w:t>
      </w:r>
      <w:r w:rsidRPr="00EB31EC">
        <w:rPr>
          <w:sz w:val="24"/>
          <w:szCs w:val="24"/>
        </w:rPr>
        <w:t>latest</w:t>
      </w:r>
      <w:r w:rsidRPr="0007496B">
        <w:rPr>
          <w:sz w:val="24"/>
          <w:szCs w:val="24"/>
          <w:lang w:val="ru-RU"/>
        </w:rPr>
        <w:t xml:space="preserve"> # </w:t>
      </w:r>
      <w:r>
        <w:rPr>
          <w:sz w:val="24"/>
          <w:szCs w:val="24"/>
          <w:lang w:val="ru-RU"/>
        </w:rPr>
        <w:t>ОС</w:t>
      </w:r>
      <w:r w:rsidRPr="0007496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виртуальной</w:t>
      </w:r>
      <w:r w:rsidRPr="0007496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машины</w:t>
      </w:r>
    </w:p>
    <w:p w14:paraId="0ECE8706" w14:textId="17501959" w:rsidR="00521CDC" w:rsidRPr="00521CDC" w:rsidRDefault="00EE6678" w:rsidP="00521CDC">
      <w:pPr>
        <w:pStyle w:val="2"/>
        <w:numPr>
          <w:ilvl w:val="2"/>
          <w:numId w:val="6"/>
        </w:numPr>
      </w:pPr>
      <w:r>
        <w:t xml:space="preserve">Добавить в </w:t>
      </w:r>
      <w:r>
        <w:rPr>
          <w:lang w:val="en-US"/>
        </w:rPr>
        <w:t>workflow</w:t>
      </w:r>
      <w:r>
        <w:t xml:space="preserve"> шаги </w:t>
      </w:r>
      <w:r w:rsidR="008A200C">
        <w:t>для подготовки к тестированию</w:t>
      </w:r>
    </w:p>
    <w:p w14:paraId="2E8255F9" w14:textId="77777777" w:rsidR="00C00A5F" w:rsidRPr="00EB31EC" w:rsidRDefault="00C00A5F" w:rsidP="00C00A5F">
      <w:pPr>
        <w:pStyle w:val="ad"/>
        <w:rPr>
          <w:sz w:val="24"/>
          <w:szCs w:val="24"/>
        </w:rPr>
      </w:pPr>
      <w:r w:rsidRPr="0007496B">
        <w:rPr>
          <w:sz w:val="24"/>
          <w:szCs w:val="24"/>
          <w:lang w:val="ru-RU"/>
        </w:rPr>
        <w:t xml:space="preserve">    </w:t>
      </w:r>
      <w:r w:rsidRPr="00EB31EC">
        <w:rPr>
          <w:sz w:val="24"/>
          <w:szCs w:val="24"/>
        </w:rPr>
        <w:t>steps:</w:t>
      </w:r>
    </w:p>
    <w:p w14:paraId="5928F258" w14:textId="77777777" w:rsidR="00C00A5F" w:rsidRPr="00EB31EC" w:rsidRDefault="00C00A5F" w:rsidP="00C00A5F">
      <w:pPr>
        <w:pStyle w:val="ad"/>
        <w:rPr>
          <w:sz w:val="24"/>
          <w:szCs w:val="24"/>
        </w:rPr>
      </w:pPr>
      <w:r w:rsidRPr="00EB31EC">
        <w:rPr>
          <w:sz w:val="24"/>
          <w:szCs w:val="24"/>
        </w:rPr>
        <w:t xml:space="preserve">    - name: Checkout repository</w:t>
      </w:r>
    </w:p>
    <w:p w14:paraId="12E5FF5A" w14:textId="77777777" w:rsidR="00C00A5F" w:rsidRPr="00926439" w:rsidRDefault="00C00A5F" w:rsidP="00C00A5F">
      <w:pPr>
        <w:pStyle w:val="ad"/>
        <w:rPr>
          <w:sz w:val="24"/>
          <w:szCs w:val="24"/>
        </w:rPr>
      </w:pPr>
      <w:r w:rsidRPr="00926439">
        <w:rPr>
          <w:sz w:val="24"/>
          <w:szCs w:val="24"/>
        </w:rPr>
        <w:t xml:space="preserve">      </w:t>
      </w:r>
      <w:r w:rsidRPr="00EB31EC">
        <w:rPr>
          <w:sz w:val="24"/>
          <w:szCs w:val="24"/>
        </w:rPr>
        <w:t>uses</w:t>
      </w:r>
      <w:r w:rsidRPr="00926439">
        <w:rPr>
          <w:sz w:val="24"/>
          <w:szCs w:val="24"/>
        </w:rPr>
        <w:t xml:space="preserve">: </w:t>
      </w:r>
      <w:r w:rsidRPr="00EB31EC">
        <w:rPr>
          <w:sz w:val="24"/>
          <w:szCs w:val="24"/>
        </w:rPr>
        <w:t>actions</w:t>
      </w:r>
      <w:r w:rsidRPr="00926439">
        <w:rPr>
          <w:sz w:val="24"/>
          <w:szCs w:val="24"/>
        </w:rPr>
        <w:t>/</w:t>
      </w:r>
      <w:r w:rsidRPr="00EB31EC">
        <w:rPr>
          <w:sz w:val="24"/>
          <w:szCs w:val="24"/>
        </w:rPr>
        <w:t>checkout</w:t>
      </w:r>
      <w:r w:rsidRPr="00926439">
        <w:rPr>
          <w:sz w:val="24"/>
          <w:szCs w:val="24"/>
        </w:rPr>
        <w:t>@</w:t>
      </w:r>
      <w:r w:rsidRPr="00EB31EC">
        <w:rPr>
          <w:sz w:val="24"/>
          <w:szCs w:val="24"/>
        </w:rPr>
        <w:t>v</w:t>
      </w:r>
      <w:r w:rsidRPr="00926439">
        <w:rPr>
          <w:sz w:val="24"/>
          <w:szCs w:val="24"/>
        </w:rPr>
        <w:t xml:space="preserve">4 # </w:t>
      </w:r>
      <w:r>
        <w:rPr>
          <w:sz w:val="24"/>
          <w:szCs w:val="24"/>
          <w:lang w:val="ru-RU"/>
        </w:rPr>
        <w:t>Клонирование</w:t>
      </w:r>
      <w:r w:rsidRPr="00926439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репозитория</w:t>
      </w:r>
      <w:r w:rsidRPr="00926439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на</w:t>
      </w:r>
      <w:r w:rsidRPr="00926439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ВМ</w:t>
      </w:r>
    </w:p>
    <w:p w14:paraId="1C81C9F5" w14:textId="77777777" w:rsidR="00C00A5F" w:rsidRPr="00926439" w:rsidRDefault="00C00A5F" w:rsidP="00C00A5F">
      <w:pPr>
        <w:pStyle w:val="ad"/>
        <w:rPr>
          <w:sz w:val="24"/>
          <w:szCs w:val="24"/>
        </w:rPr>
      </w:pPr>
    </w:p>
    <w:p w14:paraId="3A2D8090" w14:textId="77777777" w:rsidR="00C00A5F" w:rsidRPr="00EB31EC" w:rsidRDefault="00C00A5F" w:rsidP="00C00A5F">
      <w:pPr>
        <w:pStyle w:val="ad"/>
        <w:rPr>
          <w:sz w:val="24"/>
          <w:szCs w:val="24"/>
        </w:rPr>
      </w:pPr>
      <w:r w:rsidRPr="00926439">
        <w:rPr>
          <w:sz w:val="24"/>
          <w:szCs w:val="24"/>
        </w:rPr>
        <w:t xml:space="preserve">    </w:t>
      </w:r>
      <w:r w:rsidRPr="00EB31EC">
        <w:rPr>
          <w:sz w:val="24"/>
          <w:szCs w:val="24"/>
        </w:rPr>
        <w:t>- name: Setup .NET</w:t>
      </w:r>
    </w:p>
    <w:p w14:paraId="7EA9F5DE" w14:textId="77777777" w:rsidR="00C00A5F" w:rsidRPr="00EB31EC" w:rsidRDefault="00C00A5F" w:rsidP="00C00A5F">
      <w:pPr>
        <w:pStyle w:val="ad"/>
        <w:rPr>
          <w:sz w:val="24"/>
          <w:szCs w:val="24"/>
        </w:rPr>
      </w:pPr>
      <w:r w:rsidRPr="00EB31EC">
        <w:rPr>
          <w:sz w:val="24"/>
          <w:szCs w:val="24"/>
        </w:rPr>
        <w:t xml:space="preserve">      uses: actions/setup-dotnet@v4</w:t>
      </w:r>
    </w:p>
    <w:p w14:paraId="594A3285" w14:textId="77777777" w:rsidR="00C00A5F" w:rsidRPr="00EB31EC" w:rsidRDefault="00C00A5F" w:rsidP="00C00A5F">
      <w:pPr>
        <w:pStyle w:val="ad"/>
        <w:rPr>
          <w:sz w:val="24"/>
          <w:szCs w:val="24"/>
        </w:rPr>
      </w:pPr>
      <w:r w:rsidRPr="00EB31EC">
        <w:rPr>
          <w:sz w:val="24"/>
          <w:szCs w:val="24"/>
        </w:rPr>
        <w:t xml:space="preserve">      with:</w:t>
      </w:r>
    </w:p>
    <w:p w14:paraId="0E80EF50" w14:textId="67CB100C" w:rsidR="00C00A5F" w:rsidRPr="002C5C3F" w:rsidRDefault="00C00A5F" w:rsidP="00C00A5F">
      <w:pPr>
        <w:pStyle w:val="ad"/>
        <w:rPr>
          <w:sz w:val="24"/>
          <w:szCs w:val="24"/>
          <w:lang w:val="ru-RU"/>
        </w:rPr>
      </w:pPr>
      <w:r w:rsidRPr="00D87FC7">
        <w:rPr>
          <w:sz w:val="24"/>
          <w:szCs w:val="24"/>
          <w:lang w:val="ru-RU"/>
        </w:rPr>
        <w:t xml:space="preserve">        </w:t>
      </w:r>
      <w:r w:rsidRPr="00EB31EC">
        <w:rPr>
          <w:sz w:val="24"/>
          <w:szCs w:val="24"/>
        </w:rPr>
        <w:t>dotnet</w:t>
      </w:r>
      <w:r w:rsidRPr="002C5C3F">
        <w:rPr>
          <w:sz w:val="24"/>
          <w:szCs w:val="24"/>
          <w:lang w:val="ru-RU"/>
        </w:rPr>
        <w:t>-</w:t>
      </w:r>
      <w:r w:rsidRPr="00EB31EC">
        <w:rPr>
          <w:sz w:val="24"/>
          <w:szCs w:val="24"/>
        </w:rPr>
        <w:t>version</w:t>
      </w:r>
      <w:r w:rsidRPr="002C5C3F">
        <w:rPr>
          <w:sz w:val="24"/>
          <w:szCs w:val="24"/>
          <w:lang w:val="ru-RU"/>
        </w:rPr>
        <w:t>: '</w:t>
      </w:r>
      <w:r w:rsidR="00D87FC7">
        <w:rPr>
          <w:sz w:val="24"/>
          <w:szCs w:val="24"/>
          <w:lang w:val="ru-RU"/>
        </w:rPr>
        <w:t>10</w:t>
      </w:r>
      <w:r w:rsidRPr="002C5C3F">
        <w:rPr>
          <w:sz w:val="24"/>
          <w:szCs w:val="24"/>
          <w:lang w:val="ru-RU"/>
        </w:rPr>
        <w:t>.0.</w:t>
      </w:r>
      <w:r w:rsidRPr="00EB31EC">
        <w:rPr>
          <w:sz w:val="24"/>
          <w:szCs w:val="24"/>
        </w:rPr>
        <w:t>x</w:t>
      </w:r>
      <w:r w:rsidRPr="002C5C3F">
        <w:rPr>
          <w:sz w:val="24"/>
          <w:szCs w:val="24"/>
          <w:lang w:val="ru-RU"/>
        </w:rPr>
        <w:t>'</w:t>
      </w:r>
      <w:r>
        <w:rPr>
          <w:sz w:val="24"/>
          <w:szCs w:val="24"/>
          <w:lang w:val="ru-RU"/>
        </w:rPr>
        <w:t xml:space="preserve"> </w:t>
      </w:r>
      <w:r w:rsidRPr="00882CDB">
        <w:rPr>
          <w:sz w:val="24"/>
          <w:szCs w:val="24"/>
          <w:lang w:val="ru-RU"/>
        </w:rPr>
        <w:t xml:space="preserve"># </w:t>
      </w:r>
      <w:r>
        <w:rPr>
          <w:sz w:val="24"/>
          <w:szCs w:val="24"/>
          <w:lang w:val="ru-RU"/>
        </w:rPr>
        <w:t>Установка .</w:t>
      </w:r>
      <w:r>
        <w:rPr>
          <w:sz w:val="24"/>
          <w:szCs w:val="24"/>
        </w:rPr>
        <w:t>NET</w:t>
      </w:r>
      <w:r w:rsidRPr="00E92871">
        <w:rPr>
          <w:sz w:val="24"/>
          <w:szCs w:val="24"/>
          <w:lang w:val="ru-RU"/>
        </w:rPr>
        <w:t xml:space="preserve"> </w:t>
      </w:r>
      <w:r w:rsidR="00D87FC7">
        <w:rPr>
          <w:sz w:val="24"/>
          <w:szCs w:val="24"/>
          <w:lang w:val="ru-RU"/>
        </w:rPr>
        <w:t>10</w:t>
      </w:r>
      <w:r>
        <w:rPr>
          <w:sz w:val="24"/>
          <w:szCs w:val="24"/>
          <w:lang w:val="ru-RU"/>
        </w:rPr>
        <w:t xml:space="preserve"> на ВМ</w:t>
      </w:r>
    </w:p>
    <w:p w14:paraId="03697F1F" w14:textId="77777777" w:rsidR="00C00A5F" w:rsidRPr="002C5C3F" w:rsidRDefault="00C00A5F" w:rsidP="00C00A5F">
      <w:pPr>
        <w:pStyle w:val="ad"/>
        <w:rPr>
          <w:sz w:val="24"/>
          <w:szCs w:val="24"/>
          <w:lang w:val="ru-RU"/>
        </w:rPr>
      </w:pPr>
    </w:p>
    <w:p w14:paraId="013E7E70" w14:textId="77777777" w:rsidR="00C00A5F" w:rsidRPr="00EB31EC" w:rsidRDefault="00C00A5F" w:rsidP="00C00A5F">
      <w:pPr>
        <w:pStyle w:val="ad"/>
        <w:rPr>
          <w:sz w:val="24"/>
          <w:szCs w:val="24"/>
        </w:rPr>
      </w:pPr>
      <w:r w:rsidRPr="00D87FC7">
        <w:rPr>
          <w:sz w:val="24"/>
          <w:szCs w:val="24"/>
          <w:lang w:val="ru-RU"/>
        </w:rPr>
        <w:t xml:space="preserve">    </w:t>
      </w:r>
      <w:r w:rsidRPr="00EB31EC">
        <w:rPr>
          <w:sz w:val="24"/>
          <w:szCs w:val="24"/>
        </w:rPr>
        <w:t>- name: Restore dependencies</w:t>
      </w:r>
    </w:p>
    <w:p w14:paraId="55854EAD" w14:textId="77777777" w:rsidR="00C00A5F" w:rsidRPr="00926439" w:rsidRDefault="00C00A5F" w:rsidP="00C00A5F">
      <w:pPr>
        <w:pStyle w:val="ad"/>
        <w:rPr>
          <w:sz w:val="24"/>
          <w:szCs w:val="24"/>
        </w:rPr>
      </w:pPr>
      <w:r w:rsidRPr="00EB31EC">
        <w:rPr>
          <w:sz w:val="24"/>
          <w:szCs w:val="24"/>
        </w:rPr>
        <w:t xml:space="preserve">      run</w:t>
      </w:r>
      <w:r w:rsidRPr="00926439">
        <w:rPr>
          <w:sz w:val="24"/>
          <w:szCs w:val="24"/>
        </w:rPr>
        <w:t xml:space="preserve">: </w:t>
      </w:r>
      <w:r w:rsidRPr="00EB31EC">
        <w:rPr>
          <w:sz w:val="24"/>
          <w:szCs w:val="24"/>
        </w:rPr>
        <w:t>dotnet</w:t>
      </w:r>
      <w:r w:rsidRPr="00926439">
        <w:rPr>
          <w:sz w:val="24"/>
          <w:szCs w:val="24"/>
        </w:rPr>
        <w:t xml:space="preserve"> </w:t>
      </w:r>
      <w:r w:rsidRPr="00EB31EC">
        <w:rPr>
          <w:sz w:val="24"/>
          <w:szCs w:val="24"/>
        </w:rPr>
        <w:t>restore</w:t>
      </w:r>
      <w:r w:rsidRPr="00926439">
        <w:rPr>
          <w:sz w:val="24"/>
          <w:szCs w:val="24"/>
        </w:rPr>
        <w:t xml:space="preserve"> </w:t>
      </w:r>
      <w:r w:rsidRPr="00926439">
        <w:rPr>
          <w:sz w:val="24"/>
          <w:szCs w:val="24"/>
        </w:rPr>
        <w:tab/>
      </w:r>
      <w:r w:rsidRPr="00926439">
        <w:rPr>
          <w:sz w:val="24"/>
          <w:szCs w:val="24"/>
        </w:rPr>
        <w:tab/>
        <w:t xml:space="preserve"># </w:t>
      </w:r>
      <w:r>
        <w:rPr>
          <w:sz w:val="24"/>
          <w:szCs w:val="24"/>
          <w:lang w:val="ru-RU"/>
        </w:rPr>
        <w:t>Восстановление</w:t>
      </w:r>
      <w:r w:rsidRPr="00926439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зависимостей</w:t>
      </w:r>
    </w:p>
    <w:p w14:paraId="76282155" w14:textId="77777777" w:rsidR="00C00A5F" w:rsidRPr="00926439" w:rsidRDefault="00C00A5F" w:rsidP="00C00A5F">
      <w:pPr>
        <w:pStyle w:val="ad"/>
        <w:rPr>
          <w:sz w:val="24"/>
          <w:szCs w:val="24"/>
        </w:rPr>
      </w:pPr>
    </w:p>
    <w:p w14:paraId="7C93A10D" w14:textId="77777777" w:rsidR="00C00A5F" w:rsidRPr="00505B69" w:rsidRDefault="00C00A5F" w:rsidP="00C00A5F">
      <w:pPr>
        <w:pStyle w:val="ad"/>
        <w:rPr>
          <w:sz w:val="24"/>
          <w:szCs w:val="24"/>
        </w:rPr>
      </w:pPr>
      <w:r w:rsidRPr="00926439">
        <w:rPr>
          <w:sz w:val="24"/>
          <w:szCs w:val="24"/>
        </w:rPr>
        <w:t xml:space="preserve">    </w:t>
      </w:r>
      <w:r w:rsidRPr="00EB31EC">
        <w:rPr>
          <w:sz w:val="24"/>
          <w:szCs w:val="24"/>
        </w:rPr>
        <w:t>- name: Build solution</w:t>
      </w:r>
      <w:r w:rsidRPr="00505B69">
        <w:rPr>
          <w:sz w:val="24"/>
          <w:szCs w:val="24"/>
        </w:rPr>
        <w:tab/>
      </w:r>
      <w:r w:rsidRPr="00505B69">
        <w:rPr>
          <w:sz w:val="24"/>
          <w:szCs w:val="24"/>
        </w:rPr>
        <w:tab/>
      </w:r>
      <w:r>
        <w:rPr>
          <w:sz w:val="24"/>
          <w:szCs w:val="24"/>
        </w:rPr>
        <w:t>#</w:t>
      </w:r>
      <w:r w:rsidRPr="00505B69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Построение</w:t>
      </w:r>
      <w:r w:rsidRPr="00505B69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решения</w:t>
      </w:r>
    </w:p>
    <w:p w14:paraId="46967492" w14:textId="77777777" w:rsidR="00C00A5F" w:rsidRPr="00EB31EC" w:rsidRDefault="00C00A5F" w:rsidP="00C00A5F">
      <w:pPr>
        <w:pStyle w:val="ad"/>
        <w:rPr>
          <w:sz w:val="24"/>
          <w:szCs w:val="24"/>
        </w:rPr>
      </w:pPr>
      <w:r w:rsidRPr="00EB31EC">
        <w:rPr>
          <w:sz w:val="24"/>
          <w:szCs w:val="24"/>
        </w:rPr>
        <w:t xml:space="preserve">      run: dotnet build --no-restore --configuration Release</w:t>
      </w:r>
    </w:p>
    <w:p w14:paraId="1502E0D4" w14:textId="77777777" w:rsidR="00C00A5F" w:rsidRDefault="00C00A5F" w:rsidP="00C00A5F">
      <w:pPr>
        <w:pStyle w:val="ad"/>
        <w:rPr>
          <w:sz w:val="24"/>
          <w:szCs w:val="24"/>
        </w:rPr>
      </w:pPr>
    </w:p>
    <w:p w14:paraId="3C86DA93" w14:textId="0F3A4357" w:rsidR="00EE6678" w:rsidRPr="00EB31EC" w:rsidRDefault="00810D48" w:rsidP="00810D48">
      <w:pPr>
        <w:pStyle w:val="2"/>
        <w:numPr>
          <w:ilvl w:val="2"/>
          <w:numId w:val="6"/>
        </w:numPr>
      </w:pPr>
      <w:r>
        <w:t xml:space="preserve">Добавить в </w:t>
      </w:r>
      <w:r>
        <w:rPr>
          <w:lang w:val="en-US"/>
        </w:rPr>
        <w:t>workflow</w:t>
      </w:r>
      <w:r>
        <w:t xml:space="preserve"> шаг с запуском тестов</w:t>
      </w:r>
    </w:p>
    <w:p w14:paraId="2A77EC0D" w14:textId="77777777" w:rsidR="00C00A5F" w:rsidRPr="00505B69" w:rsidRDefault="00C00A5F" w:rsidP="00C00A5F">
      <w:pPr>
        <w:pStyle w:val="ad"/>
        <w:rPr>
          <w:sz w:val="24"/>
          <w:szCs w:val="24"/>
        </w:rPr>
      </w:pPr>
      <w:r w:rsidRPr="00810D48">
        <w:rPr>
          <w:sz w:val="24"/>
          <w:szCs w:val="24"/>
          <w:lang w:val="ru-RU"/>
        </w:rPr>
        <w:t xml:space="preserve">    </w:t>
      </w:r>
      <w:r w:rsidRPr="00EB31EC">
        <w:rPr>
          <w:sz w:val="24"/>
          <w:szCs w:val="24"/>
        </w:rPr>
        <w:t>- name: Run tests</w:t>
      </w:r>
      <w:r w:rsidRPr="00505B69">
        <w:rPr>
          <w:sz w:val="24"/>
          <w:szCs w:val="24"/>
        </w:rPr>
        <w:tab/>
      </w:r>
      <w:r w:rsidRPr="00505B69">
        <w:rPr>
          <w:sz w:val="24"/>
          <w:szCs w:val="24"/>
        </w:rPr>
        <w:tab/>
      </w:r>
      <w:r w:rsidRPr="00505B69">
        <w:rPr>
          <w:sz w:val="24"/>
          <w:szCs w:val="24"/>
        </w:rPr>
        <w:tab/>
      </w:r>
      <w:r>
        <w:rPr>
          <w:sz w:val="24"/>
          <w:szCs w:val="24"/>
        </w:rPr>
        <w:t>#</w:t>
      </w:r>
      <w:r w:rsidRPr="00505B69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Запуск</w:t>
      </w:r>
      <w:r w:rsidRPr="00505B69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тестов</w:t>
      </w:r>
    </w:p>
    <w:p w14:paraId="55A769B1" w14:textId="77777777" w:rsidR="00C00A5F" w:rsidRPr="00EB31EC" w:rsidRDefault="00C00A5F" w:rsidP="00C00A5F">
      <w:pPr>
        <w:pStyle w:val="ad"/>
        <w:rPr>
          <w:sz w:val="24"/>
          <w:szCs w:val="24"/>
        </w:rPr>
      </w:pPr>
      <w:r w:rsidRPr="00EB31EC">
        <w:rPr>
          <w:sz w:val="24"/>
          <w:szCs w:val="24"/>
        </w:rPr>
        <w:t xml:space="preserve">      run: dotnet test --no-build --configuration Release --verbosity normal</w:t>
      </w:r>
    </w:p>
    <w:p w14:paraId="128E8345" w14:textId="77777777" w:rsidR="00C00A5F" w:rsidRPr="00A64508" w:rsidRDefault="00C00A5F" w:rsidP="00C00A5F">
      <w:pPr>
        <w:pStyle w:val="2"/>
        <w:numPr>
          <w:ilvl w:val="2"/>
          <w:numId w:val="6"/>
        </w:numPr>
      </w:pPr>
      <w:r>
        <w:t xml:space="preserve">Создать репозиторий </w:t>
      </w:r>
      <w:r>
        <w:rPr>
          <w:lang w:val="en-US"/>
        </w:rPr>
        <w:t>GitHub</w:t>
      </w:r>
      <w:r w:rsidRPr="00E839FE">
        <w:t xml:space="preserve"> </w:t>
      </w:r>
      <w:r>
        <w:t>из решения</w:t>
      </w:r>
      <w:r w:rsidRPr="00A64508">
        <w:t>.</w:t>
      </w:r>
    </w:p>
    <w:p w14:paraId="004EAAFD" w14:textId="0A8B975B" w:rsidR="00C00A5F" w:rsidRDefault="00C00A5F" w:rsidP="00C00A5F">
      <w:pPr>
        <w:pStyle w:val="2"/>
        <w:numPr>
          <w:ilvl w:val="2"/>
          <w:numId w:val="6"/>
        </w:numPr>
      </w:pPr>
      <w:r>
        <w:t xml:space="preserve">В удаленном репозитории открыть раздел </w:t>
      </w:r>
      <w:r>
        <w:rPr>
          <w:lang w:val="en-US"/>
        </w:rPr>
        <w:t>Actions</w:t>
      </w:r>
      <w:r w:rsidRPr="00D35D5D">
        <w:t xml:space="preserve"> </w:t>
      </w:r>
      <w:r>
        <w:t>и открыть там последн</w:t>
      </w:r>
      <w:r w:rsidR="00DE655B">
        <w:t>ий</w:t>
      </w:r>
      <w:r>
        <w:t xml:space="preserve"> </w:t>
      </w:r>
      <w:r w:rsidR="00DE655B">
        <w:t xml:space="preserve">выполненный </w:t>
      </w:r>
      <w:r w:rsidR="00DE655B">
        <w:rPr>
          <w:lang w:val="en-US"/>
        </w:rPr>
        <w:t>workflow</w:t>
      </w:r>
      <w:r>
        <w:t xml:space="preserve">. Изучить содержимое страницы и вывод результатов выполнения </w:t>
      </w:r>
      <w:r>
        <w:rPr>
          <w:lang w:val="en-US"/>
        </w:rPr>
        <w:t>action</w:t>
      </w:r>
      <w:r w:rsidR="00DE655B">
        <w:t>, в особенности шага «</w:t>
      </w:r>
      <w:r w:rsidR="00DE655B" w:rsidRPr="00DE655B">
        <w:t>Run tests</w:t>
      </w:r>
      <w:r w:rsidR="00DE655B">
        <w:t>»</w:t>
      </w:r>
    </w:p>
    <w:p w14:paraId="650252DF" w14:textId="77777777" w:rsidR="00C00A5F" w:rsidRDefault="00C00A5F" w:rsidP="00C00A5F">
      <w:pPr>
        <w:pStyle w:val="2"/>
        <w:numPr>
          <w:ilvl w:val="1"/>
          <w:numId w:val="1"/>
        </w:numPr>
      </w:pPr>
      <w:r>
        <w:t>Отображение результатов автоматического тестирования</w:t>
      </w:r>
    </w:p>
    <w:p w14:paraId="2532203D" w14:textId="2E9CF912" w:rsidR="00C00A5F" w:rsidRDefault="00C00A5F" w:rsidP="00C00A5F">
      <w:pPr>
        <w:pStyle w:val="2"/>
        <w:numPr>
          <w:ilvl w:val="2"/>
          <w:numId w:val="1"/>
        </w:numPr>
      </w:pPr>
      <w:r>
        <w:t xml:space="preserve">Изменить </w:t>
      </w:r>
      <w:r w:rsidR="00DE655B">
        <w:t>шаг добавленный в п.</w:t>
      </w:r>
      <w:r w:rsidR="00B5717D">
        <w:t xml:space="preserve">5.2.6 для сохранения </w:t>
      </w:r>
      <w:r w:rsidR="00FC5720">
        <w:t xml:space="preserve">результата </w:t>
      </w:r>
      <w:r w:rsidR="00C60FAD">
        <w:t>тестирования в файл</w:t>
      </w:r>
    </w:p>
    <w:p w14:paraId="0F0B8341" w14:textId="77777777" w:rsidR="00C00A5F" w:rsidRPr="00FC491F" w:rsidRDefault="00C00A5F" w:rsidP="00C00A5F">
      <w:pPr>
        <w:pStyle w:val="ad"/>
        <w:rPr>
          <w:sz w:val="24"/>
          <w:szCs w:val="24"/>
        </w:rPr>
      </w:pPr>
      <w:r w:rsidRPr="00DE655B">
        <w:rPr>
          <w:sz w:val="24"/>
          <w:szCs w:val="24"/>
          <w:lang w:val="ru-RU"/>
        </w:rPr>
        <w:tab/>
      </w:r>
      <w:r w:rsidRPr="00FC491F">
        <w:rPr>
          <w:sz w:val="24"/>
          <w:szCs w:val="24"/>
        </w:rPr>
        <w:t xml:space="preserve">- name: Run tests and generate TRX log  </w:t>
      </w:r>
      <w:r>
        <w:rPr>
          <w:sz w:val="24"/>
          <w:szCs w:val="24"/>
        </w:rPr>
        <w:t>#</w:t>
      </w:r>
      <w:r w:rsidRPr="00505B69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Запуск</w:t>
      </w:r>
      <w:r w:rsidRPr="00505B69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тестов</w:t>
      </w:r>
    </w:p>
    <w:p w14:paraId="47B705D7" w14:textId="77777777" w:rsidR="00C00A5F" w:rsidRPr="00FC491F" w:rsidRDefault="00C00A5F" w:rsidP="00C00A5F">
      <w:pPr>
        <w:pStyle w:val="ad"/>
        <w:rPr>
          <w:sz w:val="24"/>
          <w:szCs w:val="24"/>
        </w:rPr>
      </w:pPr>
      <w:r w:rsidRPr="00FC491F">
        <w:rPr>
          <w:sz w:val="24"/>
          <w:szCs w:val="24"/>
        </w:rPr>
        <w:t xml:space="preserve">      run: dotnet test --no-build --configuration Release --logger "trx;LogFileName=test_results.trx"</w:t>
      </w:r>
    </w:p>
    <w:p w14:paraId="5367EFE8" w14:textId="7C25C00B" w:rsidR="00C00A5F" w:rsidRPr="00FC491F" w:rsidRDefault="00C60FAD" w:rsidP="00C60FAD">
      <w:pPr>
        <w:pStyle w:val="2"/>
        <w:numPr>
          <w:ilvl w:val="2"/>
          <w:numId w:val="6"/>
        </w:numPr>
      </w:pPr>
      <w:r>
        <w:t xml:space="preserve">Добавить в </w:t>
      </w:r>
      <w:r>
        <w:rPr>
          <w:lang w:val="en-US"/>
        </w:rPr>
        <w:t>workflow</w:t>
      </w:r>
      <w:r>
        <w:t xml:space="preserve"> шаг с генерацией отчета </w:t>
      </w:r>
      <w:r w:rsidR="0047171E">
        <w:t>на основе результатов тестирования</w:t>
      </w:r>
    </w:p>
    <w:p w14:paraId="556B7936" w14:textId="77777777" w:rsidR="00C00A5F" w:rsidRPr="00FC491F" w:rsidRDefault="00C00A5F" w:rsidP="00C00A5F">
      <w:pPr>
        <w:pStyle w:val="ad"/>
        <w:rPr>
          <w:sz w:val="24"/>
          <w:szCs w:val="24"/>
        </w:rPr>
      </w:pPr>
      <w:r w:rsidRPr="00C60FAD">
        <w:rPr>
          <w:sz w:val="24"/>
          <w:szCs w:val="24"/>
          <w:lang w:val="ru-RU"/>
        </w:rPr>
        <w:t xml:space="preserve">    </w:t>
      </w:r>
      <w:r w:rsidRPr="00FC491F">
        <w:rPr>
          <w:sz w:val="24"/>
          <w:szCs w:val="24"/>
        </w:rPr>
        <w:t>- name: Test Report</w:t>
      </w:r>
      <w:r w:rsidRPr="00FC491F">
        <w:rPr>
          <w:sz w:val="24"/>
          <w:szCs w:val="24"/>
        </w:rPr>
        <w:tab/>
      </w:r>
      <w:r w:rsidRPr="00FC491F">
        <w:rPr>
          <w:sz w:val="24"/>
          <w:szCs w:val="24"/>
        </w:rPr>
        <w:tab/>
      </w:r>
      <w:r>
        <w:rPr>
          <w:sz w:val="24"/>
          <w:szCs w:val="24"/>
        </w:rPr>
        <w:t>#</w:t>
      </w:r>
      <w:r w:rsidRPr="00505B69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Сохранение</w:t>
      </w:r>
      <w:r w:rsidRPr="00FC491F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отчета</w:t>
      </w:r>
    </w:p>
    <w:p w14:paraId="1715F5F8" w14:textId="77777777" w:rsidR="00C00A5F" w:rsidRPr="00FC491F" w:rsidRDefault="00C00A5F" w:rsidP="00C00A5F">
      <w:pPr>
        <w:pStyle w:val="ad"/>
        <w:rPr>
          <w:sz w:val="24"/>
          <w:szCs w:val="24"/>
        </w:rPr>
      </w:pPr>
      <w:r w:rsidRPr="00FC491F">
        <w:rPr>
          <w:sz w:val="24"/>
          <w:szCs w:val="24"/>
        </w:rPr>
        <w:t xml:space="preserve">      uses: dorny/test-reporter@v2</w:t>
      </w:r>
    </w:p>
    <w:p w14:paraId="4089ED68" w14:textId="77777777" w:rsidR="00C00A5F" w:rsidRPr="00FC491F" w:rsidRDefault="00C00A5F" w:rsidP="00C00A5F">
      <w:pPr>
        <w:pStyle w:val="ad"/>
        <w:rPr>
          <w:sz w:val="24"/>
          <w:szCs w:val="24"/>
          <w:lang w:val="ru-RU"/>
        </w:rPr>
      </w:pPr>
      <w:r w:rsidRPr="00926439">
        <w:rPr>
          <w:sz w:val="24"/>
          <w:szCs w:val="24"/>
        </w:rPr>
        <w:t xml:space="preserve">      </w:t>
      </w:r>
      <w:r w:rsidRPr="00FC491F">
        <w:rPr>
          <w:sz w:val="24"/>
          <w:szCs w:val="24"/>
        </w:rPr>
        <w:t>if</w:t>
      </w:r>
      <w:r w:rsidRPr="00FC491F">
        <w:rPr>
          <w:sz w:val="24"/>
          <w:szCs w:val="24"/>
          <w:lang w:val="ru-RU"/>
        </w:rPr>
        <w:t xml:space="preserve">: </w:t>
      </w:r>
      <w:r w:rsidRPr="00FC491F">
        <w:rPr>
          <w:sz w:val="24"/>
          <w:szCs w:val="24"/>
        </w:rPr>
        <w:t>success</w:t>
      </w:r>
      <w:r w:rsidRPr="00FC491F">
        <w:rPr>
          <w:sz w:val="24"/>
          <w:szCs w:val="24"/>
          <w:lang w:val="ru-RU"/>
        </w:rPr>
        <w:t xml:space="preserve">() || </w:t>
      </w:r>
      <w:r w:rsidRPr="00FC491F">
        <w:rPr>
          <w:sz w:val="24"/>
          <w:szCs w:val="24"/>
        </w:rPr>
        <w:t>failure</w:t>
      </w:r>
      <w:r w:rsidRPr="00FC491F">
        <w:rPr>
          <w:sz w:val="24"/>
          <w:szCs w:val="24"/>
          <w:lang w:val="ru-RU"/>
        </w:rPr>
        <w:t>()</w:t>
      </w:r>
      <w:r>
        <w:rPr>
          <w:sz w:val="24"/>
          <w:szCs w:val="24"/>
          <w:lang w:val="ru-RU"/>
        </w:rPr>
        <w:t xml:space="preserve"> </w:t>
      </w:r>
      <w:r w:rsidRPr="00FC491F">
        <w:rPr>
          <w:sz w:val="24"/>
          <w:szCs w:val="24"/>
          <w:lang w:val="ru-RU"/>
        </w:rPr>
        <w:t># запускает этот шаг в любом случае</w:t>
      </w:r>
    </w:p>
    <w:p w14:paraId="06657F1C" w14:textId="77777777" w:rsidR="00C00A5F" w:rsidRPr="00FC491F" w:rsidRDefault="00C00A5F" w:rsidP="00C00A5F">
      <w:pPr>
        <w:pStyle w:val="ad"/>
        <w:rPr>
          <w:sz w:val="24"/>
          <w:szCs w:val="24"/>
          <w:lang w:val="ru-RU"/>
        </w:rPr>
      </w:pPr>
      <w:r w:rsidRPr="00FC491F">
        <w:rPr>
          <w:sz w:val="24"/>
          <w:szCs w:val="24"/>
          <w:lang w:val="ru-RU"/>
        </w:rPr>
        <w:t xml:space="preserve">      </w:t>
      </w:r>
      <w:r w:rsidRPr="00FC491F">
        <w:rPr>
          <w:sz w:val="24"/>
          <w:szCs w:val="24"/>
        </w:rPr>
        <w:t>with</w:t>
      </w:r>
      <w:r w:rsidRPr="00FC491F">
        <w:rPr>
          <w:sz w:val="24"/>
          <w:szCs w:val="24"/>
          <w:lang w:val="ru-RU"/>
        </w:rPr>
        <w:t>:</w:t>
      </w:r>
    </w:p>
    <w:p w14:paraId="7EC9FDDB" w14:textId="4F455E1B" w:rsidR="00C00A5F" w:rsidRPr="00FC491F" w:rsidRDefault="00C00A5F" w:rsidP="00C00A5F">
      <w:pPr>
        <w:pStyle w:val="ad"/>
        <w:rPr>
          <w:sz w:val="24"/>
          <w:szCs w:val="24"/>
          <w:lang w:val="ru-RU"/>
        </w:rPr>
      </w:pPr>
      <w:r w:rsidRPr="00FC491F">
        <w:rPr>
          <w:sz w:val="24"/>
          <w:szCs w:val="24"/>
          <w:lang w:val="ru-RU"/>
        </w:rPr>
        <w:t xml:space="preserve">        </w:t>
      </w:r>
      <w:r w:rsidRPr="00FC491F">
        <w:rPr>
          <w:sz w:val="24"/>
          <w:szCs w:val="24"/>
        </w:rPr>
        <w:t>name</w:t>
      </w:r>
      <w:r w:rsidRPr="00FC491F">
        <w:rPr>
          <w:sz w:val="24"/>
          <w:szCs w:val="24"/>
          <w:lang w:val="ru-RU"/>
        </w:rPr>
        <w:t xml:space="preserve">: </w:t>
      </w:r>
      <w:r w:rsidRPr="00FC491F">
        <w:rPr>
          <w:sz w:val="24"/>
          <w:szCs w:val="24"/>
        </w:rPr>
        <w:t>Test</w:t>
      </w:r>
      <w:r w:rsidRPr="00FC491F">
        <w:rPr>
          <w:sz w:val="24"/>
          <w:szCs w:val="24"/>
          <w:lang w:val="ru-RU"/>
        </w:rPr>
        <w:t xml:space="preserve"> </w:t>
      </w:r>
      <w:r w:rsidRPr="00FC491F">
        <w:rPr>
          <w:sz w:val="24"/>
          <w:szCs w:val="24"/>
        </w:rPr>
        <w:t>results</w:t>
      </w:r>
      <w:r w:rsidRPr="00FC491F">
        <w:rPr>
          <w:sz w:val="24"/>
          <w:szCs w:val="24"/>
          <w:lang w:val="ru-RU"/>
        </w:rPr>
        <w:t xml:space="preserve">  </w:t>
      </w:r>
    </w:p>
    <w:p w14:paraId="261CAC9A" w14:textId="77777777" w:rsidR="00C00A5F" w:rsidRPr="00FC491F" w:rsidRDefault="00C00A5F" w:rsidP="00C00A5F">
      <w:pPr>
        <w:pStyle w:val="ad"/>
        <w:rPr>
          <w:sz w:val="24"/>
          <w:szCs w:val="24"/>
          <w:lang w:val="ru-RU"/>
        </w:rPr>
      </w:pPr>
      <w:r w:rsidRPr="00FC491F">
        <w:rPr>
          <w:sz w:val="24"/>
          <w:szCs w:val="24"/>
          <w:lang w:val="ru-RU"/>
        </w:rPr>
        <w:t xml:space="preserve">        </w:t>
      </w:r>
      <w:r w:rsidRPr="00FC491F">
        <w:rPr>
          <w:sz w:val="24"/>
          <w:szCs w:val="24"/>
        </w:rPr>
        <w:t>path</w:t>
      </w:r>
      <w:r w:rsidRPr="00FC491F">
        <w:rPr>
          <w:sz w:val="24"/>
          <w:szCs w:val="24"/>
          <w:lang w:val="ru-RU"/>
        </w:rPr>
        <w:t>: "**/*.</w:t>
      </w:r>
      <w:r w:rsidRPr="00FC491F">
        <w:rPr>
          <w:sz w:val="24"/>
          <w:szCs w:val="24"/>
        </w:rPr>
        <w:t>trx</w:t>
      </w:r>
      <w:r w:rsidRPr="00FC491F">
        <w:rPr>
          <w:sz w:val="24"/>
          <w:szCs w:val="24"/>
          <w:lang w:val="ru-RU"/>
        </w:rPr>
        <w:t xml:space="preserve">"  </w:t>
      </w:r>
      <w:r>
        <w:rPr>
          <w:sz w:val="24"/>
          <w:szCs w:val="24"/>
          <w:lang w:val="ru-RU"/>
        </w:rPr>
        <w:t xml:space="preserve">  </w:t>
      </w:r>
      <w:r w:rsidRPr="00FC491F">
        <w:rPr>
          <w:sz w:val="24"/>
          <w:szCs w:val="24"/>
          <w:lang w:val="ru-RU"/>
        </w:rPr>
        <w:t># Путь сохранения результатов теста</w:t>
      </w:r>
    </w:p>
    <w:p w14:paraId="3516551B" w14:textId="77777777" w:rsidR="00C00A5F" w:rsidRPr="00FC491F" w:rsidRDefault="00C00A5F" w:rsidP="00C00A5F">
      <w:pPr>
        <w:pStyle w:val="ad"/>
        <w:rPr>
          <w:sz w:val="24"/>
          <w:szCs w:val="24"/>
        </w:rPr>
      </w:pPr>
      <w:r w:rsidRPr="00FC491F">
        <w:rPr>
          <w:sz w:val="24"/>
          <w:szCs w:val="24"/>
          <w:lang w:val="ru-RU"/>
        </w:rPr>
        <w:t xml:space="preserve">        </w:t>
      </w:r>
      <w:r w:rsidRPr="00FC491F">
        <w:rPr>
          <w:sz w:val="24"/>
          <w:szCs w:val="24"/>
        </w:rPr>
        <w:t>reporter: dotnet-trx   # Формат результата</w:t>
      </w:r>
    </w:p>
    <w:p w14:paraId="34CBB963" w14:textId="77777777" w:rsidR="00C00A5F" w:rsidRDefault="00C00A5F" w:rsidP="00C00A5F">
      <w:pPr>
        <w:pStyle w:val="2"/>
        <w:numPr>
          <w:ilvl w:val="2"/>
          <w:numId w:val="6"/>
        </w:numPr>
      </w:pPr>
      <w:r>
        <w:t xml:space="preserve">Сохранить изменения в репозитории, изучить вывод последней задачи в разделе </w:t>
      </w:r>
      <w:r>
        <w:rPr>
          <w:lang w:val="en-US"/>
        </w:rPr>
        <w:t>Actions</w:t>
      </w:r>
    </w:p>
    <w:p w14:paraId="7F6B7700" w14:textId="64B1FC53" w:rsidR="00E83B56" w:rsidRDefault="00E83B56" w:rsidP="00E83B56">
      <w:pPr>
        <w:pStyle w:val="2"/>
      </w:pPr>
      <w:r>
        <w:lastRenderedPageBreak/>
        <w:t>Добавление бэйджа</w:t>
      </w:r>
    </w:p>
    <w:p w14:paraId="0693D6DF" w14:textId="696D83BE" w:rsidR="00C00A5F" w:rsidRDefault="0047171E" w:rsidP="00E83B56">
      <w:pPr>
        <w:pStyle w:val="2"/>
        <w:numPr>
          <w:ilvl w:val="2"/>
          <w:numId w:val="6"/>
        </w:numPr>
      </w:pPr>
      <w:r>
        <w:t xml:space="preserve">На странице последнего выполненного </w:t>
      </w:r>
      <w:r>
        <w:rPr>
          <w:lang w:val="en-US"/>
        </w:rPr>
        <w:t>workflow</w:t>
      </w:r>
      <w:r>
        <w:t xml:space="preserve"> н</w:t>
      </w:r>
      <w:r w:rsidR="00C00A5F">
        <w:t>ажмите кнопку «…» и выберите там опцию «</w:t>
      </w:r>
      <w:r w:rsidR="00C00A5F" w:rsidRPr="00C77C9D">
        <w:t>Create status badge</w:t>
      </w:r>
      <w:r w:rsidR="00C00A5F">
        <w:t>»</w:t>
      </w:r>
    </w:p>
    <w:p w14:paraId="70A6DC8F" w14:textId="77777777" w:rsidR="00C00A5F" w:rsidRDefault="00C00A5F" w:rsidP="00C00A5F">
      <w:pPr>
        <w:pStyle w:val="2"/>
        <w:numPr>
          <w:ilvl w:val="2"/>
          <w:numId w:val="6"/>
        </w:numPr>
      </w:pPr>
      <w:r>
        <w:t xml:space="preserve">Скопируйте код и вставьте его в файл </w:t>
      </w:r>
      <w:r>
        <w:rPr>
          <w:lang w:val="en-US"/>
        </w:rPr>
        <w:t>README</w:t>
      </w:r>
      <w:r w:rsidRPr="00C77C9D">
        <w:t>.</w:t>
      </w:r>
      <w:r>
        <w:rPr>
          <w:lang w:val="en-US"/>
        </w:rPr>
        <w:t>md</w:t>
      </w:r>
      <w:r w:rsidRPr="00C77C9D">
        <w:t xml:space="preserve"> </w:t>
      </w:r>
      <w:r>
        <w:t>вашего репозитория.</w:t>
      </w:r>
    </w:p>
    <w:p w14:paraId="4C6858F4" w14:textId="768965D7" w:rsidR="00C00A5F" w:rsidRDefault="0047171E" w:rsidP="00C00A5F">
      <w:pPr>
        <w:pStyle w:val="2"/>
        <w:tabs>
          <w:tab w:val="clear" w:pos="360"/>
        </w:tabs>
      </w:pPr>
      <w:r>
        <w:t xml:space="preserve">Самостоятельно </w:t>
      </w:r>
      <w:r w:rsidR="007A14A3">
        <w:t xml:space="preserve">добавьте в </w:t>
      </w:r>
      <w:r w:rsidR="007A14A3">
        <w:rPr>
          <w:lang w:val="en-US"/>
        </w:rPr>
        <w:t>workflow</w:t>
      </w:r>
      <w:r w:rsidR="007A14A3">
        <w:t xml:space="preserve"> действия для </w:t>
      </w:r>
      <w:r w:rsidR="00BD694E">
        <w:t>выдачи автоматизированного отчета с информацией о покрытии кода</w:t>
      </w:r>
      <w:r w:rsidR="00E860C8" w:rsidRPr="00E860C8">
        <w:t xml:space="preserve"> </w:t>
      </w:r>
      <w:r w:rsidR="00E860C8">
        <w:rPr>
          <w:lang w:val="en-US"/>
        </w:rPr>
        <w:t>c</w:t>
      </w:r>
      <w:r w:rsidR="00E860C8" w:rsidRPr="00E860C8">
        <w:t xml:space="preserve"> </w:t>
      </w:r>
      <w:r w:rsidR="00E860C8">
        <w:t xml:space="preserve">использованием </w:t>
      </w:r>
      <w:r w:rsidR="00E860C8">
        <w:rPr>
          <w:lang w:val="en-US"/>
        </w:rPr>
        <w:t>reportgenerator</w:t>
      </w:r>
      <w:r w:rsidR="00E860C8" w:rsidRPr="00E860C8">
        <w:t xml:space="preserve"> https://github.com/marketplace/actions/reportgenerator</w:t>
      </w:r>
    </w:p>
    <w:p w14:paraId="0007621F" w14:textId="77777777" w:rsidR="00C00A5F" w:rsidRDefault="00C00A5F" w:rsidP="00C00A5F">
      <w:pPr>
        <w:pStyle w:val="1"/>
        <w:numPr>
          <w:ilvl w:val="0"/>
          <w:numId w:val="1"/>
        </w:numPr>
      </w:pPr>
      <w:r>
        <w:t>Порядок выполнения работы</w:t>
      </w:r>
    </w:p>
    <w:p w14:paraId="364BDD02" w14:textId="77777777" w:rsidR="00C00A5F" w:rsidRDefault="00C00A5F" w:rsidP="00C00A5F">
      <w:pPr>
        <w:pStyle w:val="2"/>
        <w:numPr>
          <w:ilvl w:val="1"/>
          <w:numId w:val="1"/>
        </w:numPr>
      </w:pPr>
      <w:r>
        <w:t>Повторить теоретический материал п. 3.1;</w:t>
      </w:r>
    </w:p>
    <w:p w14:paraId="176A73D7" w14:textId="380D0621" w:rsidR="00C00A5F" w:rsidRDefault="00C00A5F" w:rsidP="00C00A5F">
      <w:pPr>
        <w:pStyle w:val="2"/>
        <w:numPr>
          <w:ilvl w:val="1"/>
          <w:numId w:val="1"/>
        </w:numPr>
      </w:pPr>
      <w:r>
        <w:t>Выполнить задания п.5.1-5.</w:t>
      </w:r>
      <w:r w:rsidR="00CA297C">
        <w:t>5</w:t>
      </w:r>
    </w:p>
    <w:p w14:paraId="69EAC59C" w14:textId="77777777" w:rsidR="00C00A5F" w:rsidRDefault="00C00A5F" w:rsidP="00C00A5F">
      <w:pPr>
        <w:pStyle w:val="2"/>
        <w:numPr>
          <w:ilvl w:val="1"/>
          <w:numId w:val="1"/>
        </w:numPr>
      </w:pPr>
      <w:r>
        <w:t>Ответить на контрольные вопросы п.8;</w:t>
      </w:r>
    </w:p>
    <w:p w14:paraId="6EABEEF3" w14:textId="77777777" w:rsidR="00C00A5F" w:rsidRDefault="00C00A5F" w:rsidP="00C00A5F">
      <w:pPr>
        <w:pStyle w:val="2"/>
        <w:numPr>
          <w:ilvl w:val="1"/>
          <w:numId w:val="1"/>
        </w:numPr>
      </w:pPr>
      <w:r>
        <w:t>Заполнить отчет п. 7.</w:t>
      </w:r>
    </w:p>
    <w:p w14:paraId="54FAD517" w14:textId="77777777" w:rsidR="00C00A5F" w:rsidRDefault="00C00A5F" w:rsidP="00C00A5F">
      <w:pPr>
        <w:pStyle w:val="1"/>
        <w:numPr>
          <w:ilvl w:val="0"/>
          <w:numId w:val="1"/>
        </w:numPr>
      </w:pPr>
      <w:r>
        <w:t>Содержание отчета</w:t>
      </w:r>
    </w:p>
    <w:p w14:paraId="35CDB417" w14:textId="77777777" w:rsidR="00C00A5F" w:rsidRDefault="00C00A5F" w:rsidP="00C00A5F">
      <w:pPr>
        <w:pStyle w:val="2"/>
        <w:numPr>
          <w:ilvl w:val="1"/>
          <w:numId w:val="1"/>
        </w:numPr>
      </w:pPr>
      <w:r>
        <w:t>Титульный лист;</w:t>
      </w:r>
    </w:p>
    <w:p w14:paraId="2F829CF0" w14:textId="77777777" w:rsidR="00C00A5F" w:rsidRDefault="00C00A5F" w:rsidP="00C00A5F">
      <w:pPr>
        <w:pStyle w:val="2"/>
        <w:numPr>
          <w:ilvl w:val="1"/>
          <w:numId w:val="1"/>
        </w:numPr>
      </w:pPr>
      <w:r>
        <w:t>Цель работы;</w:t>
      </w:r>
    </w:p>
    <w:p w14:paraId="40CB8113" w14:textId="77777777" w:rsidR="00C00A5F" w:rsidRDefault="00C00A5F" w:rsidP="00C00A5F">
      <w:pPr>
        <w:pStyle w:val="2"/>
        <w:numPr>
          <w:ilvl w:val="1"/>
          <w:numId w:val="1"/>
        </w:numPr>
      </w:pPr>
      <w:r>
        <w:t>Ответы на контрольные вопросы п. 6.3;</w:t>
      </w:r>
    </w:p>
    <w:p w14:paraId="5A23803B" w14:textId="77777777" w:rsidR="00C00A5F" w:rsidRDefault="00C00A5F" w:rsidP="00C00A5F">
      <w:pPr>
        <w:pStyle w:val="2"/>
        <w:numPr>
          <w:ilvl w:val="1"/>
          <w:numId w:val="1"/>
        </w:numPr>
      </w:pPr>
      <w:r>
        <w:t>Вывод по проделанной работе.</w:t>
      </w:r>
    </w:p>
    <w:p w14:paraId="1EFB3878" w14:textId="77777777" w:rsidR="00C00A5F" w:rsidRDefault="00C00A5F" w:rsidP="00C00A5F">
      <w:pPr>
        <w:pStyle w:val="1"/>
        <w:numPr>
          <w:ilvl w:val="0"/>
          <w:numId w:val="1"/>
        </w:numPr>
      </w:pPr>
      <w:r>
        <w:t>Контрольные вопросы</w:t>
      </w:r>
    </w:p>
    <w:p w14:paraId="26B20FB0" w14:textId="77777777" w:rsidR="00C00A5F" w:rsidRDefault="00C00A5F" w:rsidP="00C00A5F">
      <w:pPr>
        <w:pStyle w:val="2"/>
        <w:numPr>
          <w:ilvl w:val="1"/>
          <w:numId w:val="1"/>
        </w:numPr>
      </w:pPr>
      <w:r>
        <w:t>Что такое регрессионное тестирование?</w:t>
      </w:r>
    </w:p>
    <w:p w14:paraId="1810A057" w14:textId="77777777" w:rsidR="00C00A5F" w:rsidRPr="00CD5FA4" w:rsidRDefault="00C00A5F" w:rsidP="00C00A5F">
      <w:pPr>
        <w:pStyle w:val="2"/>
        <w:numPr>
          <w:ilvl w:val="1"/>
          <w:numId w:val="1"/>
        </w:numPr>
      </w:pPr>
      <w:r>
        <w:t xml:space="preserve">Для чего используются </w:t>
      </w:r>
      <w:r>
        <w:rPr>
          <w:lang w:val="en-US"/>
        </w:rPr>
        <w:t>GitHub</w:t>
      </w:r>
      <w:r w:rsidRPr="002C3A6A">
        <w:t xml:space="preserve"> </w:t>
      </w:r>
      <w:r>
        <w:rPr>
          <w:lang w:val="en-US"/>
        </w:rPr>
        <w:t>Actions</w:t>
      </w:r>
      <w:r w:rsidRPr="002C3A6A">
        <w:t>?</w:t>
      </w:r>
    </w:p>
    <w:p w14:paraId="65F829A9" w14:textId="2FF9672F" w:rsidR="00DB599A" w:rsidRPr="00C00A5F" w:rsidRDefault="00DB599A" w:rsidP="00C00A5F"/>
    <w:sectPr w:rsidR="00DB599A" w:rsidRPr="00C00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F6"/>
    <w:multiLevelType w:val="multilevel"/>
    <w:tmpl w:val="AEF8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569D7"/>
    <w:multiLevelType w:val="multilevel"/>
    <w:tmpl w:val="4748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ED64C27"/>
    <w:multiLevelType w:val="multilevel"/>
    <w:tmpl w:val="68BC61E4"/>
    <w:numStyleLink w:val="a"/>
  </w:abstractNum>
  <w:num w:numId="1" w16cid:durableId="1386948056">
    <w:abstractNumId w:val="2"/>
  </w:num>
  <w:num w:numId="2" w16cid:durableId="141122171">
    <w:abstractNumId w:val="2"/>
  </w:num>
  <w:num w:numId="3" w16cid:durableId="634676009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2"/>
  </w:num>
  <w:num w:numId="6" w16cid:durableId="797380273">
    <w:abstractNumId w:val="2"/>
  </w:num>
  <w:num w:numId="7" w16cid:durableId="1093936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2279351">
    <w:abstractNumId w:val="2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9" w16cid:durableId="1304696836">
    <w:abstractNumId w:val="0"/>
  </w:num>
  <w:num w:numId="10" w16cid:durableId="1627613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9A"/>
    <w:rsid w:val="000026A3"/>
    <w:rsid w:val="0005057A"/>
    <w:rsid w:val="00055311"/>
    <w:rsid w:val="00070FAF"/>
    <w:rsid w:val="000A75A6"/>
    <w:rsid w:val="001558FE"/>
    <w:rsid w:val="0017733B"/>
    <w:rsid w:val="0018259A"/>
    <w:rsid w:val="001923ED"/>
    <w:rsid w:val="001974B9"/>
    <w:rsid w:val="001E32F3"/>
    <w:rsid w:val="001E5BDB"/>
    <w:rsid w:val="00261B0A"/>
    <w:rsid w:val="00271E47"/>
    <w:rsid w:val="0028052D"/>
    <w:rsid w:val="002A7C14"/>
    <w:rsid w:val="002B4CF4"/>
    <w:rsid w:val="002E323F"/>
    <w:rsid w:val="00300E61"/>
    <w:rsid w:val="003333CC"/>
    <w:rsid w:val="003859BA"/>
    <w:rsid w:val="003E2CFB"/>
    <w:rsid w:val="003F2E3E"/>
    <w:rsid w:val="0046571D"/>
    <w:rsid w:val="0047171E"/>
    <w:rsid w:val="004A368A"/>
    <w:rsid w:val="004E4FA5"/>
    <w:rsid w:val="004F415F"/>
    <w:rsid w:val="005153C7"/>
    <w:rsid w:val="00521CDC"/>
    <w:rsid w:val="0054050E"/>
    <w:rsid w:val="00567C46"/>
    <w:rsid w:val="005B38B0"/>
    <w:rsid w:val="005E56BF"/>
    <w:rsid w:val="006117C5"/>
    <w:rsid w:val="00693BA2"/>
    <w:rsid w:val="006B222E"/>
    <w:rsid w:val="006E2B52"/>
    <w:rsid w:val="006E744F"/>
    <w:rsid w:val="0071679E"/>
    <w:rsid w:val="007371D3"/>
    <w:rsid w:val="007A14A3"/>
    <w:rsid w:val="00810D48"/>
    <w:rsid w:val="00814C20"/>
    <w:rsid w:val="008823E4"/>
    <w:rsid w:val="008A200C"/>
    <w:rsid w:val="008E62F7"/>
    <w:rsid w:val="00905E32"/>
    <w:rsid w:val="00925158"/>
    <w:rsid w:val="00934150"/>
    <w:rsid w:val="00940C94"/>
    <w:rsid w:val="009E59FA"/>
    <w:rsid w:val="00A05FF5"/>
    <w:rsid w:val="00A15CE7"/>
    <w:rsid w:val="00A5210C"/>
    <w:rsid w:val="00A725FE"/>
    <w:rsid w:val="00A7632F"/>
    <w:rsid w:val="00A77476"/>
    <w:rsid w:val="00A867D7"/>
    <w:rsid w:val="00A925B2"/>
    <w:rsid w:val="00AB6C7B"/>
    <w:rsid w:val="00B5717D"/>
    <w:rsid w:val="00BB0F8C"/>
    <w:rsid w:val="00BC689F"/>
    <w:rsid w:val="00BD694E"/>
    <w:rsid w:val="00C00A5F"/>
    <w:rsid w:val="00C31CF4"/>
    <w:rsid w:val="00C36CD9"/>
    <w:rsid w:val="00C55F81"/>
    <w:rsid w:val="00C60FAD"/>
    <w:rsid w:val="00C61908"/>
    <w:rsid w:val="00C93E8A"/>
    <w:rsid w:val="00C97CE9"/>
    <w:rsid w:val="00CA1828"/>
    <w:rsid w:val="00CA297C"/>
    <w:rsid w:val="00CC64E8"/>
    <w:rsid w:val="00CF0E87"/>
    <w:rsid w:val="00D66C75"/>
    <w:rsid w:val="00D85204"/>
    <w:rsid w:val="00D87FC7"/>
    <w:rsid w:val="00DB402D"/>
    <w:rsid w:val="00DB599A"/>
    <w:rsid w:val="00DE655B"/>
    <w:rsid w:val="00E01507"/>
    <w:rsid w:val="00E65989"/>
    <w:rsid w:val="00E83B56"/>
    <w:rsid w:val="00E860C8"/>
    <w:rsid w:val="00EB2E6A"/>
    <w:rsid w:val="00ED0F18"/>
    <w:rsid w:val="00EE187F"/>
    <w:rsid w:val="00EE6678"/>
    <w:rsid w:val="00EF1B53"/>
    <w:rsid w:val="00F33876"/>
    <w:rsid w:val="00F568DA"/>
    <w:rsid w:val="00FC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AC6D7"/>
  <w15:chartTrackingRefBased/>
  <w15:docId w15:val="{4F20E209-0867-4C3E-A537-A92FE899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026A3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tabs>
        <w:tab w:val="num" w:pos="360"/>
      </w:tabs>
      <w:spacing w:before="280"/>
      <w:ind w:firstLine="567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tabs>
        <w:tab w:val="num" w:pos="360"/>
      </w:tabs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DB599A"/>
    <w:rPr>
      <w:color w:val="467886" w:themeColor="hyperlink"/>
      <w:u w:val="single"/>
    </w:rPr>
  </w:style>
  <w:style w:type="table" w:styleId="af0">
    <w:name w:val="Table Grid"/>
    <w:basedOn w:val="a2"/>
    <w:uiPriority w:val="39"/>
    <w:rsid w:val="00A72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1"/>
    <w:uiPriority w:val="99"/>
    <w:semiHidden/>
    <w:unhideWhenUsed/>
    <w:rsid w:val="00DB40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.lanbook.com/book/481331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39</TotalTime>
  <Pages>3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50</cp:revision>
  <dcterms:created xsi:type="dcterms:W3CDTF">2025-09-21T16:21:00Z</dcterms:created>
  <dcterms:modified xsi:type="dcterms:W3CDTF">2026-10-19T14:40:00Z</dcterms:modified>
</cp:coreProperties>
</file>